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0402C" w14:textId="1E489E28" w:rsidR="00F06BB2" w:rsidRDefault="0038784D" w:rsidP="00F06BB2">
      <w:pPr>
        <w:pStyle w:val="Zaglavljenaslovnestrane"/>
      </w:pPr>
      <w:bookmarkStart w:id="0" w:name="_Hlk150088165"/>
      <w:bookmarkEnd w:id="0"/>
      <w:r>
        <w:t>Univerzitet</w:t>
      </w:r>
      <w:r w:rsidR="00F06BB2">
        <w:t xml:space="preserve"> </w:t>
      </w:r>
      <w:r>
        <w:t>u</w:t>
      </w:r>
      <w:r w:rsidR="00F06BB2">
        <w:t xml:space="preserve"> </w:t>
      </w:r>
      <w:r>
        <w:t>Beogradu</w:t>
      </w:r>
    </w:p>
    <w:p w14:paraId="0BCAC0F6" w14:textId="72356EC3" w:rsidR="00586F2A" w:rsidRPr="00586F2A" w:rsidRDefault="0038784D" w:rsidP="00586F2A">
      <w:pPr>
        <w:pStyle w:val="Zaglavljenaslovnestrane"/>
      </w:pPr>
      <w:r>
        <w:t>Elektrotehnički</w:t>
      </w:r>
      <w:r w:rsidR="00586F2A">
        <w:t xml:space="preserve"> </w:t>
      </w:r>
      <w:r>
        <w:t>fakultet</w:t>
      </w:r>
    </w:p>
    <w:p w14:paraId="7C596332" w14:textId="77777777" w:rsidR="00F06BB2" w:rsidRDefault="00F06BB2" w:rsidP="00F06BB2">
      <w:pPr>
        <w:pStyle w:val="Osnovnitekst"/>
      </w:pPr>
    </w:p>
    <w:p w14:paraId="0C3F8076" w14:textId="77777777" w:rsidR="00F06BB2" w:rsidRDefault="00F06BB2" w:rsidP="00F06BB2">
      <w:pPr>
        <w:pStyle w:val="Osnovnitekst"/>
      </w:pPr>
    </w:p>
    <w:p w14:paraId="7B2FD5C0" w14:textId="77777777" w:rsidR="00F06BB2" w:rsidRDefault="008471DF" w:rsidP="00F06BB2">
      <w:pPr>
        <w:pStyle w:val="SlikeTabele"/>
      </w:pPr>
      <w:r>
        <w:rPr>
          <w:noProof/>
          <w:lang w:val="en-US"/>
        </w:rPr>
        <w:drawing>
          <wp:inline distT="0" distB="0" distL="0" distR="0" wp14:anchorId="2ABD09DA" wp14:editId="312FA83E">
            <wp:extent cx="1327785" cy="1749425"/>
            <wp:effectExtent l="19050" t="0" r="5715" b="0"/>
            <wp:docPr id="1" name="Picture 1" descr="Znak%20E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k%20ET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8315D" w14:textId="77777777" w:rsidR="00F06BB2" w:rsidRDefault="00F06BB2" w:rsidP="00F06BB2">
      <w:pPr>
        <w:pStyle w:val="Osnovnitekst"/>
      </w:pPr>
    </w:p>
    <w:p w14:paraId="21FABE7D" w14:textId="77777777" w:rsidR="00F06BB2" w:rsidRDefault="00F06BB2" w:rsidP="00F06BB2">
      <w:pPr>
        <w:pStyle w:val="Osnovnitekst"/>
      </w:pPr>
    </w:p>
    <w:p w14:paraId="2B6A8512" w14:textId="79E70F9C" w:rsidR="00F06BB2" w:rsidRPr="0038784D" w:rsidRDefault="0038784D" w:rsidP="00A015A5">
      <w:pPr>
        <w:pStyle w:val="Naslovteze"/>
        <w:spacing w:line="276" w:lineRule="auto"/>
        <w:rPr>
          <w:lang w:val="en-US"/>
        </w:rPr>
      </w:pPr>
      <w:proofErr w:type="spellStart"/>
      <w:r>
        <w:rPr>
          <w:lang w:val="en-US"/>
        </w:rPr>
        <w:t>Najbolje</w:t>
      </w:r>
      <w:proofErr w:type="spellEnd"/>
      <w:r w:rsidR="002F7A64">
        <w:rPr>
          <w:lang w:val="sr-Cyrl-RS"/>
        </w:rPr>
        <w:t xml:space="preserve"> </w:t>
      </w:r>
      <w:proofErr w:type="spellStart"/>
      <w:r>
        <w:rPr>
          <w:lang w:val="en-US"/>
        </w:rPr>
        <w:t>racionalne</w:t>
      </w:r>
      <w:proofErr w:type="spellEnd"/>
      <w:r w:rsidR="002F7A64">
        <w:rPr>
          <w:lang w:val="sr-Cyrl-RS"/>
        </w:rPr>
        <w:t xml:space="preserve"> </w:t>
      </w:r>
      <w:proofErr w:type="spellStart"/>
      <w:r>
        <w:rPr>
          <w:lang w:val="en-US"/>
        </w:rPr>
        <w:t>aproksimacije</w:t>
      </w:r>
      <w:proofErr w:type="spellEnd"/>
      <w:r w:rsidR="002F7A64">
        <w:rPr>
          <w:lang w:val="sr-Cyrl-RS"/>
        </w:rPr>
        <w:t xml:space="preserve"> </w:t>
      </w:r>
      <w:proofErr w:type="spellStart"/>
      <w:r>
        <w:rPr>
          <w:lang w:val="en-US"/>
        </w:rPr>
        <w:t>realnih</w:t>
      </w:r>
      <w:proofErr w:type="spellEnd"/>
      <w:r w:rsidR="002F7A64">
        <w:rPr>
          <w:lang w:val="sr-Cyrl-RS"/>
        </w:rPr>
        <w:t xml:space="preserve"> </w:t>
      </w:r>
      <w:proofErr w:type="spellStart"/>
      <w:r>
        <w:rPr>
          <w:lang w:val="en-US"/>
        </w:rPr>
        <w:t>brojeva</w:t>
      </w:r>
      <w:proofErr w:type="spellEnd"/>
    </w:p>
    <w:p w14:paraId="307FDE34" w14:textId="286BF598" w:rsidR="00F06BB2" w:rsidRPr="0038784D" w:rsidRDefault="0038784D" w:rsidP="00AE0461">
      <w:pPr>
        <w:pStyle w:val="Podnaslovteze"/>
        <w:rPr>
          <w:lang w:val="en-US"/>
        </w:rPr>
      </w:pPr>
      <w:r>
        <w:rPr>
          <w:lang w:val="en-US"/>
        </w:rPr>
        <w:t>Prvi</w:t>
      </w:r>
      <w:r w:rsidR="00A015A5">
        <w:rPr>
          <w:lang w:val="sr-Cyrl-RS"/>
        </w:rPr>
        <w:t xml:space="preserve"> </w:t>
      </w:r>
      <w:proofErr w:type="spellStart"/>
      <w:r>
        <w:rPr>
          <w:lang w:val="en-US"/>
        </w:rPr>
        <w:t>projektni</w:t>
      </w:r>
      <w:proofErr w:type="spellEnd"/>
      <w:r w:rsidR="00A015A5">
        <w:rPr>
          <w:lang w:val="sr-Cyrl-RS"/>
        </w:rPr>
        <w:t xml:space="preserve"> </w:t>
      </w:r>
      <w:proofErr w:type="spellStart"/>
      <w:r>
        <w:rPr>
          <w:lang w:val="en-US"/>
        </w:rPr>
        <w:t>zadatak</w:t>
      </w:r>
      <w:proofErr w:type="spellEnd"/>
    </w:p>
    <w:p w14:paraId="1E0F87D5" w14:textId="77777777" w:rsidR="00AE0461" w:rsidRDefault="00AE0461" w:rsidP="00053CEC">
      <w:pPr>
        <w:pStyle w:val="Osnovnitekst"/>
        <w:ind w:firstLine="0"/>
      </w:pPr>
    </w:p>
    <w:p w14:paraId="54DAC8B9" w14:textId="77777777" w:rsidR="00A3069A" w:rsidRDefault="00A3069A" w:rsidP="00F06BB2">
      <w:pPr>
        <w:pStyle w:val="Osnovnitekst"/>
      </w:pPr>
    </w:p>
    <w:p w14:paraId="685352F2" w14:textId="77777777" w:rsidR="00F06BB2" w:rsidRDefault="00F06BB2" w:rsidP="00F06BB2">
      <w:pPr>
        <w:pStyle w:val="Osnovniteks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6055"/>
        <w:gridCol w:w="3583"/>
      </w:tblGrid>
      <w:tr w:rsidR="00A3069A" w14:paraId="3CEAB384" w14:textId="77777777" w:rsidTr="00426E8D">
        <w:tc>
          <w:tcPr>
            <w:tcW w:w="6204" w:type="dxa"/>
            <w:vAlign w:val="center"/>
          </w:tcPr>
          <w:p w14:paraId="5FA203C6" w14:textId="636A6E12" w:rsidR="00A3069A" w:rsidRDefault="0038784D" w:rsidP="00AE0461">
            <w:pPr>
              <w:pStyle w:val="Naslovnakandidatimentor"/>
            </w:pPr>
            <w:r>
              <w:t>Mentor</w:t>
            </w:r>
            <w:r w:rsidR="00196C7A">
              <w:t>:</w:t>
            </w:r>
          </w:p>
        </w:tc>
        <w:tc>
          <w:tcPr>
            <w:tcW w:w="3650" w:type="dxa"/>
            <w:vAlign w:val="center"/>
          </w:tcPr>
          <w:p w14:paraId="6577B86A" w14:textId="24235F4A" w:rsidR="00A3069A" w:rsidRDefault="0038784D" w:rsidP="00AE0461">
            <w:pPr>
              <w:pStyle w:val="Naslovnakandidatimentor"/>
            </w:pPr>
            <w:r>
              <w:t>Kandidat</w:t>
            </w:r>
            <w:r w:rsidR="00196C7A">
              <w:t>:</w:t>
            </w:r>
          </w:p>
        </w:tc>
      </w:tr>
      <w:tr w:rsidR="00A3069A" w14:paraId="1804FDB1" w14:textId="77777777" w:rsidTr="00426E8D">
        <w:trPr>
          <w:trHeight w:val="491"/>
        </w:trPr>
        <w:tc>
          <w:tcPr>
            <w:tcW w:w="6204" w:type="dxa"/>
            <w:vAlign w:val="center"/>
          </w:tcPr>
          <w:p w14:paraId="12F5B635" w14:textId="2EA05029" w:rsidR="00A3069A" w:rsidRPr="0038784D" w:rsidRDefault="0038784D" w:rsidP="00AE0461">
            <w:pPr>
              <w:pStyle w:val="Naslovnakandidatimentor"/>
              <w:rPr>
                <w:lang w:val="en-US"/>
              </w:rPr>
            </w:pPr>
            <w:r>
              <w:rPr>
                <w:lang w:val="en-US"/>
              </w:rPr>
              <w:t>Branko</w:t>
            </w:r>
            <w:r w:rsidR="00A015A5">
              <w:rPr>
                <w:lang w:val="sr-Cyrl-RS"/>
              </w:rPr>
              <w:t xml:space="preserve"> </w:t>
            </w:r>
            <w:proofErr w:type="spellStart"/>
            <w:r>
              <w:rPr>
                <w:lang w:val="en-US"/>
              </w:rPr>
              <w:t>Malešević</w:t>
            </w:r>
            <w:proofErr w:type="spellEnd"/>
            <w:r w:rsidR="00A015A5">
              <w:rPr>
                <w:lang w:val="sr-Cyrl-RS"/>
              </w:rPr>
              <w:t xml:space="preserve">, </w:t>
            </w:r>
            <w:r>
              <w:rPr>
                <w:lang w:val="en-US"/>
              </w:rPr>
              <w:t>prof</w:t>
            </w:r>
            <w:r w:rsidR="00A015A5">
              <w:rPr>
                <w:lang w:val="sr-Cyrl-RS"/>
              </w:rPr>
              <w:t xml:space="preserve">. </w:t>
            </w:r>
            <w:proofErr w:type="spellStart"/>
            <w:r>
              <w:rPr>
                <w:lang w:val="en-US"/>
              </w:rPr>
              <w:t>dr</w:t>
            </w:r>
            <w:proofErr w:type="spellEnd"/>
          </w:p>
        </w:tc>
        <w:tc>
          <w:tcPr>
            <w:tcW w:w="3650" w:type="dxa"/>
            <w:vAlign w:val="center"/>
          </w:tcPr>
          <w:p w14:paraId="775BCE44" w14:textId="623BEDB7" w:rsidR="00A3069A" w:rsidRPr="002F7A64" w:rsidRDefault="0038784D" w:rsidP="00AE0461">
            <w:pPr>
              <w:pStyle w:val="Naslovnakandidatimentor"/>
              <w:rPr>
                <w:lang w:val="sr-Cyrl-RS"/>
              </w:rPr>
            </w:pPr>
            <w:r>
              <w:rPr>
                <w:lang w:val="en-US"/>
              </w:rPr>
              <w:t>Filip</w:t>
            </w:r>
            <w:r w:rsidR="002F7A64">
              <w:rPr>
                <w:lang w:val="sr-Cyrl-RS"/>
              </w:rPr>
              <w:t xml:space="preserve"> </w:t>
            </w:r>
            <w:r>
              <w:rPr>
                <w:lang w:val="en-US"/>
              </w:rPr>
              <w:t>Kojić</w:t>
            </w:r>
            <w:r w:rsidR="002F7A64">
              <w:rPr>
                <w:lang w:val="sr-Cyrl-RS"/>
              </w:rPr>
              <w:t xml:space="preserve"> 2023/3297</w:t>
            </w:r>
          </w:p>
        </w:tc>
      </w:tr>
    </w:tbl>
    <w:p w14:paraId="128533DD" w14:textId="77777777" w:rsidR="00F06BB2" w:rsidRDefault="00F06BB2" w:rsidP="00F06BB2">
      <w:pPr>
        <w:pStyle w:val="Osnovnitekst"/>
      </w:pPr>
    </w:p>
    <w:p w14:paraId="1B23607B" w14:textId="77777777" w:rsidR="00F06BB2" w:rsidRDefault="00F06BB2" w:rsidP="00F06BB2">
      <w:pPr>
        <w:pStyle w:val="Osnovnitekst"/>
      </w:pPr>
    </w:p>
    <w:p w14:paraId="37391531" w14:textId="77777777" w:rsidR="00A3069A" w:rsidRDefault="00A3069A" w:rsidP="00F06BB2">
      <w:pPr>
        <w:pStyle w:val="Osnovnitekst"/>
      </w:pPr>
    </w:p>
    <w:p w14:paraId="1BA3944C" w14:textId="6E011D35" w:rsidR="00F06BB2" w:rsidRDefault="0038784D" w:rsidP="00053CEC">
      <w:pPr>
        <w:pStyle w:val="Vremepredajeteze"/>
        <w:sectPr w:rsidR="00F06BB2" w:rsidSect="0049224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  <w:r>
        <w:t>Beograd</w:t>
      </w:r>
      <w:r w:rsidR="00A3069A">
        <w:t xml:space="preserve">, </w:t>
      </w:r>
      <w:proofErr w:type="spellStart"/>
      <w:r>
        <w:rPr>
          <w:lang w:val="en-US"/>
        </w:rPr>
        <w:t>Januar</w:t>
      </w:r>
      <w:proofErr w:type="spellEnd"/>
      <w:r w:rsidR="00A3069A">
        <w:t xml:space="preserve"> 20</w:t>
      </w:r>
      <w:r w:rsidR="00053CEC">
        <w:t>24</w:t>
      </w:r>
      <w:r w:rsidR="00A3069A">
        <w:t>.</w:t>
      </w:r>
    </w:p>
    <w:p w14:paraId="6D7CE1E7" w14:textId="65F17E17" w:rsidR="00F06BB2" w:rsidRDefault="00E4454C" w:rsidP="00F06BB2">
      <w:pPr>
        <w:pStyle w:val="SadrajLiteratura"/>
      </w:pPr>
      <w:bookmarkStart w:id="1" w:name="_Toc156908732"/>
      <w:r>
        <w:lastRenderedPageBreak/>
        <w:t>Sadržaj</w:t>
      </w:r>
      <w:bookmarkEnd w:id="1"/>
    </w:p>
    <w:p w14:paraId="4A1BA341" w14:textId="630F214A" w:rsidR="002F6797" w:rsidRDefault="00D20D2B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r>
        <w:fldChar w:fldCharType="begin"/>
      </w:r>
      <w:r w:rsidR="0021095F">
        <w:instrText xml:space="preserve"> TOC \o "1-3" \h \z \u </w:instrText>
      </w:r>
      <w:r>
        <w:fldChar w:fldCharType="separate"/>
      </w:r>
      <w:hyperlink w:anchor="_Toc156908732" w:history="1">
        <w:r w:rsidR="002F6797" w:rsidRPr="008C7BF2">
          <w:rPr>
            <w:rStyle w:val="Hyperlink"/>
            <w:noProof/>
          </w:rPr>
          <w:t>Sadržaj</w:t>
        </w:r>
        <w:r w:rsidR="002F6797">
          <w:rPr>
            <w:noProof/>
            <w:webHidden/>
          </w:rPr>
          <w:tab/>
        </w:r>
        <w:r w:rsidR="002F6797">
          <w:rPr>
            <w:noProof/>
            <w:webHidden/>
          </w:rPr>
          <w:fldChar w:fldCharType="begin"/>
        </w:r>
        <w:r w:rsidR="002F6797">
          <w:rPr>
            <w:noProof/>
            <w:webHidden/>
          </w:rPr>
          <w:instrText xml:space="preserve"> PAGEREF _Toc156908732 \h </w:instrText>
        </w:r>
        <w:r w:rsidR="002F6797">
          <w:rPr>
            <w:noProof/>
            <w:webHidden/>
          </w:rPr>
        </w:r>
        <w:r w:rsidR="002F6797">
          <w:rPr>
            <w:noProof/>
            <w:webHidden/>
          </w:rPr>
          <w:fldChar w:fldCharType="separate"/>
        </w:r>
        <w:r w:rsidR="002F6797">
          <w:rPr>
            <w:noProof/>
            <w:webHidden/>
          </w:rPr>
          <w:t>2</w:t>
        </w:r>
        <w:r w:rsidR="002F6797">
          <w:rPr>
            <w:noProof/>
            <w:webHidden/>
          </w:rPr>
          <w:fldChar w:fldCharType="end"/>
        </w:r>
      </w:hyperlink>
    </w:p>
    <w:p w14:paraId="2152C982" w14:textId="754E38E9" w:rsidR="002F6797" w:rsidRDefault="002F6797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6908733" w:history="1">
        <w:r w:rsidRPr="008C7BF2">
          <w:rPr>
            <w:rStyle w:val="Hyperlink"/>
            <w:noProof/>
            <w:lang w:val="en-US"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8C7BF2">
          <w:rPr>
            <w:rStyle w:val="Hyperlink"/>
            <w:noProof/>
            <w:lang w:val="en-US"/>
          </w:rPr>
          <w:t>Postavka projektnog zadatka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09525A" w14:textId="3A4CCDFE" w:rsidR="002F6797" w:rsidRDefault="002F6797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6908734" w:history="1">
        <w:r w:rsidRPr="008C7BF2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8C7BF2">
          <w:rPr>
            <w:rStyle w:val="Hyperlink"/>
            <w:noProof/>
          </w:rPr>
          <w:t>Pregled rešenja projektnog zadatka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A8FD2C" w14:textId="7811BFC8" w:rsidR="002F6797" w:rsidRDefault="002F6797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6908735" w:history="1">
        <w:r w:rsidRPr="008C7BF2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8C7BF2">
          <w:rPr>
            <w:rStyle w:val="Hyperlink"/>
            <w:noProof/>
          </w:rPr>
          <w:t>Testiranje rešenja projektnog zadatka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05367B" w14:textId="3A6F4566" w:rsidR="002F6797" w:rsidRDefault="002F6797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6908736" w:history="1">
        <w:r w:rsidRPr="008C7BF2">
          <w:rPr>
            <w:rStyle w:val="Hyperlink"/>
            <w:noProof/>
          </w:rPr>
          <w:t>Spisak slika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9080EB3" w14:textId="2196E2D3" w:rsidR="002F6797" w:rsidRDefault="002F6797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6908737" w:history="1">
        <w:r w:rsidRPr="008C7BF2">
          <w:rPr>
            <w:rStyle w:val="Hyperlink"/>
            <w:noProof/>
            <w:lang w:val="sr-Latn-RS"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0D98FC" w14:textId="2528E14A" w:rsidR="00F06BB2" w:rsidRDefault="00D20D2B" w:rsidP="002079CF">
      <w:pPr>
        <w:pStyle w:val="TOC3"/>
        <w:tabs>
          <w:tab w:val="left" w:pos="1440"/>
          <w:tab w:val="right" w:leader="dot" w:pos="9628"/>
        </w:tabs>
      </w:pPr>
      <w:r>
        <w:fldChar w:fldCharType="end"/>
      </w:r>
    </w:p>
    <w:p w14:paraId="6DB2F54E" w14:textId="105E670F" w:rsidR="00F06BB2" w:rsidRDefault="00D63CED" w:rsidP="00E7161C">
      <w:pPr>
        <w:pStyle w:val="Inivonaslova-Poglavlje"/>
        <w:rPr>
          <w:lang w:val="en-US"/>
        </w:rPr>
      </w:pPr>
      <w:bookmarkStart w:id="2" w:name="_Toc254342941"/>
      <w:r>
        <w:rPr>
          <w:lang w:val="sr-Cyrl-RS"/>
        </w:rPr>
        <w:lastRenderedPageBreak/>
        <w:t xml:space="preserve"> </w:t>
      </w:r>
      <w:bookmarkStart w:id="3" w:name="_Toc156908733"/>
      <w:proofErr w:type="spellStart"/>
      <w:r w:rsidR="00A33660">
        <w:rPr>
          <w:lang w:val="en-US"/>
        </w:rPr>
        <w:t>Postavka</w:t>
      </w:r>
      <w:proofErr w:type="spellEnd"/>
      <w:r w:rsidR="00A33660">
        <w:rPr>
          <w:lang w:val="en-US"/>
        </w:rPr>
        <w:t xml:space="preserve"> </w:t>
      </w:r>
      <w:proofErr w:type="spellStart"/>
      <w:r w:rsidR="00A33660">
        <w:rPr>
          <w:lang w:val="en-US"/>
        </w:rPr>
        <w:t>projektnog</w:t>
      </w:r>
      <w:proofErr w:type="spellEnd"/>
      <w:r w:rsidR="00A33660">
        <w:rPr>
          <w:lang w:val="en-US"/>
        </w:rPr>
        <w:t xml:space="preserve"> </w:t>
      </w:r>
      <w:proofErr w:type="spellStart"/>
      <w:r w:rsidR="00A33660">
        <w:rPr>
          <w:lang w:val="en-US"/>
        </w:rPr>
        <w:t>zadatka</w:t>
      </w:r>
      <w:bookmarkEnd w:id="3"/>
      <w:proofErr w:type="spellEnd"/>
    </w:p>
    <w:bookmarkEnd w:id="2"/>
    <w:p w14:paraId="10A02F85" w14:textId="600C3B31" w:rsidR="00E94C13" w:rsidRDefault="00090B41" w:rsidP="00090B41">
      <w:pPr>
        <w:pStyle w:val="Osnovnitekst"/>
      </w:pPr>
      <w:r w:rsidRPr="00090B41">
        <w:rPr>
          <w:b/>
          <w:bCs/>
        </w:rPr>
        <w:t>Projekni zadatak.</w:t>
      </w:r>
      <w:r w:rsidRPr="00090B41">
        <w:t xml:space="preserve"> Neka je dat pozitivan realan broj α sa kona</w:t>
      </w:r>
      <w:r>
        <w:t>č</w:t>
      </w:r>
      <w:r w:rsidRPr="00090B41">
        <w:t>nim decimalskim zapisom i neka su dati prirodni brojevi n i m, tako da n &lt; m. Formirati niz razlomaka p/q takvih da za imenilac q va</w:t>
      </w:r>
      <w:r>
        <w:t>ž</w:t>
      </w:r>
      <w:r w:rsidRPr="00090B41">
        <w:t>i n ≤ q ≤ m (tj. q = n, n + 1, . . . , m) i pri tom imeniocu q pridru</w:t>
      </w:r>
      <w:r>
        <w:t>ž</w:t>
      </w:r>
      <w:r w:rsidRPr="00090B41">
        <w:t>ujemo brojilac p koji odre</w:t>
      </w:r>
      <w:r>
        <w:t>đ</w:t>
      </w:r>
      <w:r w:rsidRPr="00090B41">
        <w:t>ujemo zaokru</w:t>
      </w:r>
      <w:r>
        <w:t>ž</w:t>
      </w:r>
      <w:r w:rsidRPr="00090B41">
        <w:t>ivanjem na najbli</w:t>
      </w:r>
      <w:r>
        <w:t>ži</w:t>
      </w:r>
      <w:r w:rsidRPr="00090B41">
        <w:t xml:space="preserve"> priodan broj proizvoda α · q. Predstaviti svaki razlomak p/q u obliku veri- </w:t>
      </w:r>
      <w:r>
        <w:t>ž</w:t>
      </w:r>
      <w:r w:rsidRPr="00090B41">
        <w:t>nog razlomka. U nizu razlomaka p/q izdvojiti:</w:t>
      </w:r>
    </w:p>
    <w:p w14:paraId="6900EB8B" w14:textId="67A4F4C4" w:rsidR="00015A23" w:rsidRPr="00015A23" w:rsidRDefault="00015A23" w:rsidP="00015A23">
      <w:pPr>
        <w:pStyle w:val="Nabrajanje"/>
      </w:pPr>
      <w:r w:rsidRPr="00015A23">
        <w:t>najbolje racionalne aproksimacije I vrste</w:t>
      </w:r>
    </w:p>
    <w:p w14:paraId="74D6040E" w14:textId="25AFF6FA" w:rsidR="00015A23" w:rsidRPr="00015A23" w:rsidRDefault="00015A23" w:rsidP="00015A23">
      <w:pPr>
        <w:pStyle w:val="Nabrajanje"/>
      </w:pPr>
      <w:r w:rsidRPr="00015A23">
        <w:t>najbolje racionalne aproksimacije II vrste,</w:t>
      </w:r>
    </w:p>
    <w:p w14:paraId="1E814BE2" w14:textId="3B74DDF9" w:rsidR="0001377E" w:rsidRDefault="00015A23" w:rsidP="00015A23">
      <w:pPr>
        <w:pStyle w:val="Nabrajanje"/>
      </w:pPr>
      <w:r w:rsidRPr="00015A23">
        <w:t>sortirati sve razlomke p/q po uslovu minimalnosti apsolutne gre</w:t>
      </w:r>
      <w:r>
        <w:t>š</w:t>
      </w:r>
      <w:r w:rsidRPr="00015A23">
        <w:t>ke |x - p/q| (tj. ε-ranga) .</w:t>
      </w:r>
    </w:p>
    <w:p w14:paraId="1DA778FE" w14:textId="4B339EBB" w:rsidR="00B86929" w:rsidRDefault="00B50593" w:rsidP="00B50593">
      <w:pPr>
        <w:pStyle w:val="Osnovnitekst"/>
        <w:rPr>
          <w:lang w:val="en-US"/>
        </w:rPr>
      </w:pPr>
      <w:r>
        <w:t>Teorijska osnova za izradu ovog projektnog zadatka data je u materijalima sa predavanja profersora Maleševića.</w:t>
      </w:r>
      <w:r w:rsidR="00B86929">
        <w:t xml:space="preserve"> </w:t>
      </w:r>
      <w:r w:rsidR="00CB3955">
        <w:rPr>
          <w:lang w:val="en-US"/>
        </w:rPr>
        <w:t>[1]</w:t>
      </w:r>
    </w:p>
    <w:p w14:paraId="165D4B05" w14:textId="77777777" w:rsidR="00B86929" w:rsidRDefault="00B86929">
      <w:pPr>
        <w:rPr>
          <w:lang w:val="en-US"/>
        </w:rPr>
      </w:pPr>
      <w:r>
        <w:rPr>
          <w:lang w:val="en-US"/>
        </w:rPr>
        <w:br w:type="page"/>
      </w:r>
    </w:p>
    <w:p w14:paraId="1BCAB94E" w14:textId="7A3EBFC7" w:rsidR="00B50593" w:rsidRDefault="00B86929" w:rsidP="00B86929">
      <w:pPr>
        <w:pStyle w:val="Inivonaslova-Poglavlje"/>
      </w:pPr>
      <w:bookmarkStart w:id="4" w:name="_Toc156908734"/>
      <w:r>
        <w:lastRenderedPageBreak/>
        <w:t>Pregled rešenja projektnog zadatka</w:t>
      </w:r>
      <w:bookmarkEnd w:id="4"/>
    </w:p>
    <w:p w14:paraId="3FCE4C26" w14:textId="5D4B72FC" w:rsidR="004D0B03" w:rsidRDefault="00AE311A" w:rsidP="004D0B03">
      <w:pPr>
        <w:pStyle w:val="Osnovnitekst"/>
      </w:pPr>
      <w:r>
        <w:t>Programski jezik</w:t>
      </w:r>
      <w:r w:rsidR="004D0B03" w:rsidRPr="004D0B03">
        <w:t xml:space="preserve"> u kome je rađena implementacija ovog projekt</w:t>
      </w:r>
      <w:r>
        <w:t xml:space="preserve">nog zadatka </w:t>
      </w:r>
      <w:r w:rsidR="004D0B03" w:rsidRPr="004D0B03">
        <w:t>je J</w:t>
      </w:r>
      <w:r>
        <w:t>ava (JavaSE-13). I</w:t>
      </w:r>
      <w:r w:rsidR="004D0B03" w:rsidRPr="004D0B03">
        <w:t>mplementacija se sastoji iz 2</w:t>
      </w:r>
      <w:r>
        <w:t xml:space="preserve"> </w:t>
      </w:r>
      <w:r w:rsidR="004D0B03" w:rsidRPr="004D0B03">
        <w:t>klase, Razlomak.java i</w:t>
      </w:r>
      <w:r>
        <w:t xml:space="preserve"> Main</w:t>
      </w:r>
      <w:r w:rsidR="004D0B03" w:rsidRPr="004D0B03">
        <w:t>.java, čij</w:t>
      </w:r>
      <w:r>
        <w:t>e</w:t>
      </w:r>
      <w:r w:rsidR="004D0B03" w:rsidRPr="004D0B03">
        <w:t xml:space="preserve"> ćemo </w:t>
      </w:r>
      <w:r w:rsidR="00970A9B">
        <w:t>detalje</w:t>
      </w:r>
      <w:r w:rsidR="004D0B03" w:rsidRPr="004D0B03">
        <w:t xml:space="preserve"> ukratko </w:t>
      </w:r>
      <w:r>
        <w:t>izložiti u nastavku</w:t>
      </w:r>
      <w:r w:rsidR="004D0B03" w:rsidRPr="004D0B03">
        <w:t>.</w:t>
      </w:r>
      <w:r>
        <w:t xml:space="preserve"> </w:t>
      </w:r>
      <w:r w:rsidR="004D0B03" w:rsidRPr="004D0B03">
        <w:t>Razlomak.java</w:t>
      </w:r>
      <w:r>
        <w:t xml:space="preserve"> </w:t>
      </w:r>
      <w:r w:rsidR="004D0B03" w:rsidRPr="004D0B03">
        <w:t>je klasa koja služi za predstavljanje objekata koji predstavlja</w:t>
      </w:r>
      <w:r>
        <w:t>ju</w:t>
      </w:r>
      <w:r w:rsidR="004D0B03" w:rsidRPr="004D0B03">
        <w:t xml:space="preserve"> razlomak</w:t>
      </w:r>
      <w:r w:rsidR="004D0B03">
        <w:t xml:space="preserve"> f</w:t>
      </w:r>
      <w:r w:rsidR="004D0B03" w:rsidRPr="004D0B03">
        <w:t xml:space="preserve">ormiran iz zadatog realnog broja </w:t>
      </w:r>
      <w:r w:rsidR="004038CA">
        <w:t>a</w:t>
      </w:r>
      <w:r w:rsidR="004D0B03" w:rsidRPr="004D0B03">
        <w:t>. Njena implementacija</w:t>
      </w:r>
      <w:r>
        <w:t xml:space="preserve"> data</w:t>
      </w:r>
      <w:r w:rsidR="004D0B03" w:rsidRPr="004D0B03">
        <w:t xml:space="preserve"> je </w:t>
      </w:r>
      <w:r w:rsidR="002B60E5">
        <w:t>na</w:t>
      </w:r>
      <w:r>
        <w:t xml:space="preserve"> sledecim</w:t>
      </w:r>
      <w:r w:rsidR="004D0B03" w:rsidRPr="004D0B03">
        <w:t xml:space="preserve"> slikama:</w:t>
      </w:r>
    </w:p>
    <w:p w14:paraId="48FBEA28" w14:textId="1D3138F2" w:rsidR="005E37C8" w:rsidRPr="004D0B03" w:rsidRDefault="005E37C8" w:rsidP="005E37C8">
      <w:pPr>
        <w:pStyle w:val="SlikeTabele"/>
      </w:pPr>
      <w:r>
        <w:rPr>
          <w:noProof/>
        </w:rPr>
        <w:drawing>
          <wp:inline distT="0" distB="0" distL="0" distR="0" wp14:anchorId="04624E59" wp14:editId="0CC12696">
            <wp:extent cx="6120130" cy="5366385"/>
            <wp:effectExtent l="0" t="0" r="3810" b="7620"/>
            <wp:docPr id="177604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9955" name="Picture 17760499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7506" w14:textId="293CFD3C" w:rsidR="005E37C8" w:rsidRDefault="005E37C8" w:rsidP="005E37C8">
      <w:pPr>
        <w:pStyle w:val="Oznakaslike"/>
      </w:pPr>
      <w:bookmarkStart w:id="5" w:name="_Toc156908715"/>
      <w:r>
        <w:t>Slika 2.1. Razlomak.java – deo 1</w:t>
      </w:r>
      <w:bookmarkEnd w:id="5"/>
    </w:p>
    <w:p w14:paraId="23CBA9DC" w14:textId="77777777" w:rsidR="005E37C8" w:rsidRDefault="005E37C8">
      <w:pPr>
        <w:rPr>
          <w:b/>
          <w:bCs/>
          <w:sz w:val="20"/>
          <w:szCs w:val="20"/>
          <w:lang w:val="sr-Latn-CS"/>
        </w:rPr>
      </w:pPr>
      <w:r>
        <w:br w:type="page"/>
      </w:r>
    </w:p>
    <w:p w14:paraId="6E1EA8C2" w14:textId="230E6899" w:rsidR="0001377E" w:rsidRDefault="005E37C8" w:rsidP="005E37C8">
      <w:pPr>
        <w:pStyle w:val="SlikeTabele"/>
      </w:pPr>
      <w:r w:rsidRPr="005E37C8">
        <w:rPr>
          <w:noProof/>
        </w:rPr>
        <w:lastRenderedPageBreak/>
        <w:drawing>
          <wp:inline distT="0" distB="0" distL="0" distR="0" wp14:anchorId="7ACF8C59" wp14:editId="6F5C0617">
            <wp:extent cx="6120130" cy="4856480"/>
            <wp:effectExtent l="0" t="0" r="0" b="0"/>
            <wp:docPr id="1737657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7065" name="Picture 17376570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F2C3" w14:textId="6279C746" w:rsidR="005E37C8" w:rsidRDefault="005E37C8" w:rsidP="005E37C8">
      <w:pPr>
        <w:pStyle w:val="Oznakaslike"/>
      </w:pPr>
      <w:bookmarkStart w:id="6" w:name="_Toc156908716"/>
      <w:r>
        <w:t>Slika 2.2. Razlomak.java – deo 2</w:t>
      </w:r>
      <w:bookmarkEnd w:id="6"/>
    </w:p>
    <w:p w14:paraId="7683E10F" w14:textId="265F0AA3" w:rsidR="005E37C8" w:rsidRDefault="001E1BD7" w:rsidP="001E1BD7">
      <w:pPr>
        <w:pStyle w:val="SlikeTabele"/>
      </w:pPr>
      <w:r>
        <w:rPr>
          <w:noProof/>
        </w:rPr>
        <w:lastRenderedPageBreak/>
        <w:drawing>
          <wp:inline distT="0" distB="0" distL="0" distR="0" wp14:anchorId="2727E47C" wp14:editId="472CCDA6">
            <wp:extent cx="6120130" cy="4834255"/>
            <wp:effectExtent l="0" t="0" r="0" b="4445"/>
            <wp:docPr id="941379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79016" name="Picture 9413790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D4C0" w14:textId="15BFB5D4" w:rsidR="001E1BD7" w:rsidRDefault="001E1BD7" w:rsidP="001E1BD7">
      <w:pPr>
        <w:pStyle w:val="Oznakaslike"/>
      </w:pPr>
      <w:bookmarkStart w:id="7" w:name="_Toc156908717"/>
      <w:r>
        <w:t>Slika 2.3. Razlomak.java – deo 3</w:t>
      </w:r>
      <w:bookmarkEnd w:id="7"/>
    </w:p>
    <w:p w14:paraId="079133AB" w14:textId="601DCF8E" w:rsidR="001E1BD7" w:rsidRDefault="001E1BD7" w:rsidP="001E1BD7">
      <w:pPr>
        <w:pStyle w:val="Osnovnitekst"/>
      </w:pPr>
      <w:r w:rsidRPr="001E1BD7">
        <w:t>Klasa Razlomak je Java klasa koja predstavlja racionalni broj sa broji</w:t>
      </w:r>
      <w:r>
        <w:t>o</w:t>
      </w:r>
      <w:r w:rsidRPr="001E1BD7">
        <w:t>cem (p) i imeniocem (q). Klasa sadrži različite metode i atribute koji omogućavaju manipulaciju i analizu razlomaka. Evo kratkog opisa svakog dela klase:</w:t>
      </w:r>
    </w:p>
    <w:p w14:paraId="32D622AE" w14:textId="1F170AB3" w:rsidR="001E1BD7" w:rsidRPr="001E1BD7" w:rsidRDefault="001E1BD7" w:rsidP="002619F9">
      <w:pPr>
        <w:pStyle w:val="Osnovnitekst"/>
        <w:numPr>
          <w:ilvl w:val="0"/>
          <w:numId w:val="27"/>
        </w:numPr>
        <w:rPr>
          <w:b/>
          <w:bCs/>
        </w:rPr>
      </w:pPr>
      <w:r w:rsidRPr="001E1BD7">
        <w:rPr>
          <w:b/>
          <w:bCs/>
        </w:rPr>
        <w:t>Polja:</w:t>
      </w:r>
    </w:p>
    <w:p w14:paraId="5BFD3B0F" w14:textId="77777777" w:rsidR="001E1BD7" w:rsidRDefault="001E1BD7" w:rsidP="001E1BD7">
      <w:pPr>
        <w:pStyle w:val="Nabrajanje"/>
      </w:pPr>
      <w:r w:rsidRPr="001E1BD7">
        <w:rPr>
          <w:b/>
          <w:bCs/>
        </w:rPr>
        <w:t>public long p:</w:t>
      </w:r>
      <w:r>
        <w:t xml:space="preserve"> Brojilac razlomka.</w:t>
      </w:r>
    </w:p>
    <w:p w14:paraId="1CCFA417" w14:textId="77777777" w:rsidR="001E1BD7" w:rsidRDefault="001E1BD7" w:rsidP="001E1BD7">
      <w:pPr>
        <w:pStyle w:val="Nabrajanje"/>
      </w:pPr>
      <w:r w:rsidRPr="001E1BD7">
        <w:rPr>
          <w:b/>
          <w:bCs/>
        </w:rPr>
        <w:t>public long q:</w:t>
      </w:r>
      <w:r>
        <w:t xml:space="preserve"> Imenilac razlomka.</w:t>
      </w:r>
    </w:p>
    <w:p w14:paraId="64D6C093" w14:textId="77777777" w:rsidR="001E1BD7" w:rsidRDefault="001E1BD7" w:rsidP="001E1BD7">
      <w:pPr>
        <w:pStyle w:val="Nabrajanje"/>
      </w:pPr>
      <w:r w:rsidRPr="001E1BD7">
        <w:rPr>
          <w:b/>
          <w:bCs/>
        </w:rPr>
        <w:t>public static final double PRAG = 1e-8:</w:t>
      </w:r>
      <w:r>
        <w:t xml:space="preserve"> Konstanta koja određuje toleranciju na grešku pri izračunavanju verižnih decimala.</w:t>
      </w:r>
    </w:p>
    <w:p w14:paraId="1DA6A66A" w14:textId="77777777" w:rsidR="001E1BD7" w:rsidRDefault="001E1BD7" w:rsidP="001E1BD7">
      <w:pPr>
        <w:pStyle w:val="Nabrajanje"/>
      </w:pPr>
      <w:r w:rsidRPr="001E1BD7">
        <w:rPr>
          <w:b/>
          <w:bCs/>
        </w:rPr>
        <w:t>public ArrayList&lt;Integer&gt; verizniRazvoj:</w:t>
      </w:r>
      <w:r>
        <w:t xml:space="preserve"> Lista koja sadrži članove verižnog razvoja razlomka.</w:t>
      </w:r>
    </w:p>
    <w:p w14:paraId="1D4AF046" w14:textId="77777777" w:rsidR="001E1BD7" w:rsidRDefault="001E1BD7" w:rsidP="001E1BD7">
      <w:pPr>
        <w:pStyle w:val="Nabrajanje"/>
      </w:pPr>
      <w:r w:rsidRPr="001E1BD7">
        <w:rPr>
          <w:b/>
          <w:bCs/>
        </w:rPr>
        <w:lastRenderedPageBreak/>
        <w:t>public ArrayList&lt;Double&gt; nizX, nizA, nizD:</w:t>
      </w:r>
      <w:r>
        <w:t xml:space="preserve"> Liste koje se koriste u algoritmu za određivanje verižnih decimala.</w:t>
      </w:r>
    </w:p>
    <w:p w14:paraId="5EF07702" w14:textId="77777777" w:rsidR="001E1BD7" w:rsidRDefault="001E1BD7" w:rsidP="001E1BD7">
      <w:pPr>
        <w:pStyle w:val="Nabrajanje"/>
      </w:pPr>
      <w:r w:rsidRPr="001E1BD7">
        <w:rPr>
          <w:b/>
          <w:bCs/>
        </w:rPr>
        <w:t>public double greska_prve_vrste, greska_druge_vrste:</w:t>
      </w:r>
      <w:r w:rsidRPr="001E1BD7">
        <w:t xml:space="preserve"> Vrednosti</w:t>
      </w:r>
      <w:r>
        <w:t xml:space="preserve"> grešaka I i II vrste pri aproksimaciji realnog broja a sa razlomkom.</w:t>
      </w:r>
    </w:p>
    <w:p w14:paraId="528DD855" w14:textId="7B30B8B6" w:rsidR="001E1BD7" w:rsidRPr="001E1BD7" w:rsidRDefault="001E1BD7" w:rsidP="002619F9">
      <w:pPr>
        <w:pStyle w:val="Nabrajanje"/>
      </w:pPr>
      <w:r w:rsidRPr="001E1BD7">
        <w:rPr>
          <w:b/>
          <w:bCs/>
        </w:rPr>
        <w:t>public String tip:</w:t>
      </w:r>
      <w:r>
        <w:t xml:space="preserve"> Tip razlomka (I, II ili N vrsta) u kontekstu aproksimacije realnog broja.</w:t>
      </w:r>
    </w:p>
    <w:p w14:paraId="59C2E69A" w14:textId="38BA65FF" w:rsidR="001E1BD7" w:rsidRPr="001E1BD7" w:rsidRDefault="001E1BD7" w:rsidP="002619F9">
      <w:pPr>
        <w:pStyle w:val="Osnovnitekst"/>
        <w:numPr>
          <w:ilvl w:val="0"/>
          <w:numId w:val="27"/>
        </w:numPr>
        <w:rPr>
          <w:b/>
          <w:bCs/>
        </w:rPr>
      </w:pPr>
      <w:r w:rsidRPr="001E1BD7">
        <w:rPr>
          <w:b/>
          <w:bCs/>
        </w:rPr>
        <w:t>Konstruktor:</w:t>
      </w:r>
    </w:p>
    <w:p w14:paraId="783E44CE" w14:textId="1D9100A0" w:rsidR="001E1BD7" w:rsidRDefault="001E1BD7" w:rsidP="002619F9">
      <w:pPr>
        <w:pStyle w:val="Osnovnitekst"/>
      </w:pPr>
      <w:r w:rsidRPr="001E1BD7">
        <w:rPr>
          <w:b/>
          <w:bCs/>
        </w:rPr>
        <w:t>public Razlomak(long p, long q):</w:t>
      </w:r>
      <w:r>
        <w:t xml:space="preserve"> Konstruktor koji inicijalizuje razlomak sa zadatim brojiocem i imeniocem i kreira liste za računanje verižnog razvoja.</w:t>
      </w:r>
    </w:p>
    <w:p w14:paraId="749DD027" w14:textId="1D644C2F" w:rsidR="001E1BD7" w:rsidRPr="001E1BD7" w:rsidRDefault="001E1BD7" w:rsidP="002619F9">
      <w:pPr>
        <w:pStyle w:val="Osnovnitekst"/>
        <w:numPr>
          <w:ilvl w:val="0"/>
          <w:numId w:val="27"/>
        </w:numPr>
        <w:rPr>
          <w:b/>
          <w:bCs/>
        </w:rPr>
      </w:pPr>
      <w:r w:rsidRPr="001E1BD7">
        <w:rPr>
          <w:b/>
          <w:bCs/>
        </w:rPr>
        <w:t>Metode:</w:t>
      </w:r>
    </w:p>
    <w:p w14:paraId="65475B08" w14:textId="4E095A52" w:rsidR="001E1BD7" w:rsidRDefault="001E1BD7" w:rsidP="001E1BD7">
      <w:pPr>
        <w:pStyle w:val="Nabrajanje"/>
        <w:jc w:val="left"/>
      </w:pPr>
      <w:r w:rsidRPr="001E1BD7">
        <w:rPr>
          <w:b/>
          <w:bCs/>
        </w:rPr>
        <w:t>public</w:t>
      </w:r>
      <w:r>
        <w:rPr>
          <w:b/>
          <w:bCs/>
        </w:rPr>
        <w:t xml:space="preserve"> </w:t>
      </w:r>
      <w:r w:rsidRPr="001E1BD7">
        <w:rPr>
          <w:b/>
          <w:bCs/>
        </w:rPr>
        <w:t xml:space="preserve">void odrediVerizniRazvoj(): </w:t>
      </w:r>
      <w:r>
        <w:t>Izračunava verižni razvoj razlomka koristeći algoritam opisan u dokumentaciji.</w:t>
      </w:r>
    </w:p>
    <w:p w14:paraId="7D7C2D46" w14:textId="0FA6AEAC" w:rsidR="001E1BD7" w:rsidRDefault="001E1BD7" w:rsidP="001E1BD7">
      <w:pPr>
        <w:pStyle w:val="Nabrajanje"/>
      </w:pPr>
      <w:r w:rsidRPr="001E1BD7">
        <w:rPr>
          <w:b/>
          <w:bCs/>
        </w:rPr>
        <w:t>public void izracunajGreske(double a):</w:t>
      </w:r>
      <w:r>
        <w:t xml:space="preserve"> Izračunava greške I i II vrste za dati realni broj a</w:t>
      </w:r>
      <w:r w:rsidR="004038CA">
        <w:t xml:space="preserve"> prema definicijama datim u dokumentaciji</w:t>
      </w:r>
      <w:r>
        <w:t>.</w:t>
      </w:r>
    </w:p>
    <w:p w14:paraId="1FE1E1CC" w14:textId="77777777" w:rsidR="001E1BD7" w:rsidRDefault="001E1BD7" w:rsidP="001E1BD7">
      <w:pPr>
        <w:pStyle w:val="Nabrajanje"/>
      </w:pPr>
      <w:r w:rsidRPr="001E1BD7">
        <w:rPr>
          <w:b/>
          <w:bCs/>
        </w:rPr>
        <w:t>public String ispisiVerizniRazvoj():</w:t>
      </w:r>
      <w:r>
        <w:t xml:space="preserve"> Vraća string reprezentaciju verižnog razvoja razlomka.</w:t>
      </w:r>
    </w:p>
    <w:p w14:paraId="37A02341" w14:textId="28199AE5" w:rsidR="001E1BD7" w:rsidRDefault="001E1BD7" w:rsidP="001E1BD7">
      <w:pPr>
        <w:pStyle w:val="Nabrajanje"/>
      </w:pPr>
      <w:r w:rsidRPr="001E1BD7">
        <w:rPr>
          <w:b/>
          <w:bCs/>
        </w:rPr>
        <w:t>public long nzd():</w:t>
      </w:r>
      <w:r>
        <w:t xml:space="preserve"> Pronalazi najveći zajednički delilac (NZD) broji</w:t>
      </w:r>
      <w:r w:rsidR="004038CA">
        <w:t>o</w:t>
      </w:r>
      <w:r>
        <w:t>ca i imenioca kako bi se razlomak skratio, ako je to moguće</w:t>
      </w:r>
      <w:r w:rsidR="004038CA">
        <w:t>.</w:t>
      </w:r>
      <w:r w:rsidR="004038CA" w:rsidRPr="004038CA">
        <w:t xml:space="preserve"> Ovo je posebno korisno u situacijama kada je potrebno prepoznati i grupisati identične razlomke unutar liste, čak i kada su oni inicijalno predstavljeni u različitim, ali ekvivalentnim oblicima. Na primer, razlomci 2/4 i 1/2 će nakon skraćivanja biti prepoznati kao isti razlomak (1/2), što omogućava njihovo klasifikovanje u istu kategoriju u analizi </w:t>
      </w:r>
      <w:r w:rsidR="004038CA">
        <w:t xml:space="preserve">koja </w:t>
      </w:r>
      <w:r w:rsidR="004038CA" w:rsidRPr="004038CA">
        <w:t>se izvršava</w:t>
      </w:r>
      <w:r w:rsidR="004038CA">
        <w:t>.</w:t>
      </w:r>
    </w:p>
    <w:p w14:paraId="566A04A7" w14:textId="6E5A6992" w:rsidR="004038CA" w:rsidRPr="004038CA" w:rsidRDefault="001E1BD7" w:rsidP="002619F9">
      <w:pPr>
        <w:pStyle w:val="Nabrajanje"/>
      </w:pPr>
      <w:r w:rsidRPr="001E1BD7">
        <w:rPr>
          <w:b/>
          <w:bCs/>
        </w:rPr>
        <w:t>public String toString():</w:t>
      </w:r>
      <w:r>
        <w:t xml:space="preserve"> Vraća string reprezentaciju razlomka u obliku p/q.</w:t>
      </w:r>
    </w:p>
    <w:p w14:paraId="43111C94" w14:textId="21442091" w:rsidR="00D617EE" w:rsidRDefault="004038CA" w:rsidP="004038CA">
      <w:pPr>
        <w:pStyle w:val="Osnovnitekst"/>
      </w:pPr>
      <w:r w:rsidRPr="004038CA">
        <w:t>Klasa Razlomak</w:t>
      </w:r>
      <w:r w:rsidR="00CD40F7">
        <w:t>.java</w:t>
      </w:r>
      <w:r w:rsidRPr="004038CA">
        <w:t xml:space="preserve"> omogućava detaljnu analizu razlomaka, uključujući njihov verižni razvoj, greške pri aproksimaciji, i mogućnost skraćivanja razlomka. Ove funkcionalnosti su korisne u matematičkim analizama i algoritmima koji zahtevaju rad sa racionalnim brojevima.</w:t>
      </w:r>
    </w:p>
    <w:p w14:paraId="71DFFB8E" w14:textId="77777777" w:rsidR="00D617EE" w:rsidRDefault="00D617EE">
      <w:pPr>
        <w:rPr>
          <w:lang w:val="sr-Latn-CS"/>
        </w:rPr>
      </w:pPr>
      <w:r>
        <w:br w:type="page"/>
      </w:r>
    </w:p>
    <w:p w14:paraId="138B7A4F" w14:textId="33E473F5" w:rsidR="004038CA" w:rsidRDefault="00CD40F7" w:rsidP="004038CA">
      <w:pPr>
        <w:pStyle w:val="Osnovnitekst"/>
      </w:pPr>
      <w:r w:rsidRPr="00CD40F7">
        <w:lastRenderedPageBreak/>
        <w:t xml:space="preserve">Klasa </w:t>
      </w:r>
      <w:r>
        <w:t>Main.java</w:t>
      </w:r>
      <w:r w:rsidRPr="00CD40F7">
        <w:t xml:space="preserve"> je glavni deo Java aplikacije koja se bavi analizom racionalnih aproksimacija realnog broja a. Ova klasa sadrži metode za izračunavanje i klasifikaciju razlomaka u odnosu na njihovu sposobnost da aproksimiraju dati realan broj. </w:t>
      </w:r>
      <w:r>
        <w:t>Njena impleme</w:t>
      </w:r>
      <w:r w:rsidR="00830AD3">
        <w:t>n</w:t>
      </w:r>
      <w:r>
        <w:t>tacija data je na sledećim slikama:</w:t>
      </w:r>
    </w:p>
    <w:p w14:paraId="2DCF3A1C" w14:textId="33762BCC" w:rsidR="00DA6A70" w:rsidRDefault="00DA6A70" w:rsidP="00DA6A70">
      <w:pPr>
        <w:pStyle w:val="SlikeTabele"/>
      </w:pPr>
      <w:r>
        <w:rPr>
          <w:noProof/>
        </w:rPr>
        <w:drawing>
          <wp:inline distT="0" distB="0" distL="0" distR="0" wp14:anchorId="577B051B" wp14:editId="1C92938E">
            <wp:extent cx="6120130" cy="4717415"/>
            <wp:effectExtent l="0" t="0" r="0" b="6985"/>
            <wp:docPr id="9974489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48932" name="Picture 9974489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DD80" w14:textId="20DF5C5A" w:rsidR="00DA6A70" w:rsidRDefault="00DA6A70" w:rsidP="00DA6A70">
      <w:pPr>
        <w:pStyle w:val="Oznakaslike"/>
      </w:pPr>
      <w:bookmarkStart w:id="8" w:name="_Toc156908718"/>
      <w:r>
        <w:t>Slika 2.4. Main.java – deo 1</w:t>
      </w:r>
      <w:bookmarkEnd w:id="8"/>
    </w:p>
    <w:p w14:paraId="548F018C" w14:textId="3649EB08" w:rsidR="00E77489" w:rsidRP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4CCA66BA" wp14:editId="5FC290BE">
            <wp:extent cx="6120130" cy="4766945"/>
            <wp:effectExtent l="0" t="0" r="0" b="0"/>
            <wp:docPr id="8346175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17596" name="Picture 8346175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D214" w14:textId="4A696ADF" w:rsidR="00E77489" w:rsidRDefault="00E77489" w:rsidP="00E77489">
      <w:pPr>
        <w:pStyle w:val="Oznakaslike"/>
      </w:pPr>
      <w:bookmarkStart w:id="9" w:name="_Toc156908719"/>
      <w:r>
        <w:t>Slika 2.5. Main.java – deo 2</w:t>
      </w:r>
      <w:bookmarkEnd w:id="9"/>
    </w:p>
    <w:p w14:paraId="7161FB7D" w14:textId="2E20561F" w:rsidR="00DA6A70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2994A38D" wp14:editId="099867F8">
            <wp:extent cx="6120130" cy="4751070"/>
            <wp:effectExtent l="0" t="0" r="0" b="0"/>
            <wp:docPr id="4438831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83132" name="Picture 4438831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8606" w14:textId="3BA219C4" w:rsidR="00E77489" w:rsidRDefault="00E77489" w:rsidP="00E77489">
      <w:pPr>
        <w:pStyle w:val="Oznakaslike"/>
      </w:pPr>
      <w:bookmarkStart w:id="10" w:name="_Toc156908720"/>
      <w:r>
        <w:t>Slika 2.6. Main.java – deo 3</w:t>
      </w:r>
      <w:bookmarkEnd w:id="10"/>
    </w:p>
    <w:p w14:paraId="60F52BEE" w14:textId="66460A5E" w:rsid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28089656" wp14:editId="3F36E961">
            <wp:extent cx="6120130" cy="4897120"/>
            <wp:effectExtent l="0" t="0" r="0" b="0"/>
            <wp:docPr id="497556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56658" name="Picture 4975566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032B" w14:textId="662582E8" w:rsidR="00E77489" w:rsidRDefault="00E77489" w:rsidP="00E77489">
      <w:pPr>
        <w:pStyle w:val="Oznakaslike"/>
      </w:pPr>
      <w:bookmarkStart w:id="11" w:name="_Toc156908721"/>
      <w:r>
        <w:t>Slika 2.7. Main.java – deo 4</w:t>
      </w:r>
      <w:bookmarkEnd w:id="11"/>
    </w:p>
    <w:p w14:paraId="297786CC" w14:textId="77777777" w:rsidR="00E77489" w:rsidRPr="00E77489" w:rsidRDefault="00E77489" w:rsidP="00E77489">
      <w:pPr>
        <w:pStyle w:val="Osnovnitekst"/>
      </w:pPr>
    </w:p>
    <w:p w14:paraId="0471E60F" w14:textId="748BB1E4" w:rsid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2E345C9C" wp14:editId="40BD936F">
            <wp:extent cx="6120130" cy="5055870"/>
            <wp:effectExtent l="0" t="0" r="0" b="0"/>
            <wp:docPr id="14282780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78082" name="Picture 14282780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76BA" w14:textId="22207F32" w:rsidR="00E77489" w:rsidRDefault="00E77489" w:rsidP="00E77489">
      <w:pPr>
        <w:pStyle w:val="Oznakaslike"/>
      </w:pPr>
      <w:bookmarkStart w:id="12" w:name="_Toc156908722"/>
      <w:r>
        <w:t>Slika 2.8. Main.java – deo 5</w:t>
      </w:r>
      <w:bookmarkEnd w:id="12"/>
    </w:p>
    <w:p w14:paraId="006E8B0C" w14:textId="4089B456" w:rsidR="00E77489" w:rsidRP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7DD81893" wp14:editId="22CDF325">
            <wp:extent cx="6120130" cy="4283075"/>
            <wp:effectExtent l="0" t="0" r="0" b="3175"/>
            <wp:docPr id="6716064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6477" name="Picture 67160647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694C" w14:textId="1F036859" w:rsidR="00E77489" w:rsidRDefault="00E77489" w:rsidP="00E77489">
      <w:pPr>
        <w:pStyle w:val="Oznakaslike"/>
      </w:pPr>
      <w:bookmarkStart w:id="13" w:name="_Toc156908723"/>
      <w:r>
        <w:t>Slika 2.9. Main.java – deo 6</w:t>
      </w:r>
      <w:bookmarkEnd w:id="13"/>
    </w:p>
    <w:p w14:paraId="4696E1EE" w14:textId="610EBFAF" w:rsidR="00E77489" w:rsidRP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0DDC803B" wp14:editId="7B83D692">
            <wp:extent cx="6120130" cy="4772025"/>
            <wp:effectExtent l="0" t="0" r="0" b="9525"/>
            <wp:docPr id="11978326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32632" name="Picture 11978326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7ED6" w14:textId="25AE5C81" w:rsidR="00E77489" w:rsidRDefault="00E77489" w:rsidP="00E77489">
      <w:pPr>
        <w:pStyle w:val="Oznakaslike"/>
      </w:pPr>
      <w:bookmarkStart w:id="14" w:name="_Toc156908724"/>
      <w:r>
        <w:t>Slika 2.10. Main.java – deo 7</w:t>
      </w:r>
      <w:bookmarkEnd w:id="14"/>
    </w:p>
    <w:p w14:paraId="2D48A20D" w14:textId="2BC24720" w:rsidR="00E77489" w:rsidRP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572F6C1E" wp14:editId="20C23A2B">
            <wp:extent cx="6120130" cy="4690110"/>
            <wp:effectExtent l="0" t="0" r="0" b="0"/>
            <wp:docPr id="3675184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18408" name="Picture 36751840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7E8F" w14:textId="7B96D521" w:rsidR="00E77489" w:rsidRDefault="00E77489" w:rsidP="00E77489">
      <w:pPr>
        <w:pStyle w:val="Oznakaslike"/>
      </w:pPr>
      <w:bookmarkStart w:id="15" w:name="_Toc156908725"/>
      <w:r>
        <w:t>Slika 2.11. Main.java – deo 8</w:t>
      </w:r>
      <w:bookmarkEnd w:id="15"/>
    </w:p>
    <w:p w14:paraId="5B68932C" w14:textId="5AEAB258" w:rsidR="00830AD3" w:rsidRPr="00830AD3" w:rsidRDefault="00830AD3" w:rsidP="00830AD3">
      <w:pPr>
        <w:pStyle w:val="Osnovnitekst"/>
        <w:numPr>
          <w:ilvl w:val="0"/>
          <w:numId w:val="28"/>
        </w:numPr>
        <w:rPr>
          <w:b/>
          <w:bCs/>
        </w:rPr>
      </w:pPr>
      <w:r w:rsidRPr="00830AD3">
        <w:rPr>
          <w:b/>
          <w:bCs/>
        </w:rPr>
        <w:t>Promenljive klase:</w:t>
      </w:r>
    </w:p>
    <w:p w14:paraId="55E2F405" w14:textId="1E47CB2C" w:rsidR="00830AD3" w:rsidRDefault="00830AD3" w:rsidP="00830AD3">
      <w:pPr>
        <w:pStyle w:val="Nabrajanje"/>
      </w:pPr>
      <w:r>
        <w:rPr>
          <w:b/>
          <w:bCs/>
        </w:rPr>
        <w:t xml:space="preserve">public static double </w:t>
      </w:r>
      <w:r w:rsidRPr="00830AD3">
        <w:rPr>
          <w:b/>
          <w:bCs/>
        </w:rPr>
        <w:t>a:</w:t>
      </w:r>
      <w:r>
        <w:t xml:space="preserve"> Realan broj koji se aproksimira.</w:t>
      </w:r>
    </w:p>
    <w:p w14:paraId="7EB85960" w14:textId="15975B16" w:rsidR="00830AD3" w:rsidRDefault="00DA3608" w:rsidP="00830AD3">
      <w:pPr>
        <w:pStyle w:val="Nabrajanje"/>
      </w:pPr>
      <w:r>
        <w:rPr>
          <w:b/>
          <w:bCs/>
        </w:rPr>
        <w:t xml:space="preserve">public static int </w:t>
      </w:r>
      <w:r w:rsidR="00830AD3" w:rsidRPr="00830AD3">
        <w:rPr>
          <w:b/>
          <w:bCs/>
        </w:rPr>
        <w:t>n, m:</w:t>
      </w:r>
      <w:r w:rsidR="00830AD3">
        <w:t xml:space="preserve"> Donja i gornja granica za imenilac q.</w:t>
      </w:r>
    </w:p>
    <w:p w14:paraId="0149B7DB" w14:textId="2D18D1A1" w:rsidR="00830AD3" w:rsidRDefault="00DA3608" w:rsidP="00830AD3">
      <w:pPr>
        <w:pStyle w:val="Nabrajanje"/>
      </w:pPr>
      <w:r w:rsidRPr="00DA3608">
        <w:rPr>
          <w:b/>
          <w:bCs/>
        </w:rPr>
        <w:t>public static ArrayList&lt;Razlomak&gt; razlomci</w:t>
      </w:r>
      <w:r w:rsidR="00830AD3" w:rsidRPr="00DA3608">
        <w:rPr>
          <w:b/>
          <w:bCs/>
        </w:rPr>
        <w:t>:</w:t>
      </w:r>
      <w:r w:rsidR="00830AD3">
        <w:t xml:space="preserve"> Lista svih razlomaka koji se formiraju i analiziraju.</w:t>
      </w:r>
    </w:p>
    <w:p w14:paraId="041F0954" w14:textId="01EED86A" w:rsidR="00830AD3" w:rsidRDefault="00DA3608" w:rsidP="00830AD3">
      <w:pPr>
        <w:pStyle w:val="Nabrajanje"/>
      </w:pPr>
      <w:r w:rsidRPr="00DA3608">
        <w:rPr>
          <w:b/>
          <w:bCs/>
        </w:rPr>
        <w:t xml:space="preserve">public static ArrayList&lt;Razlomak&gt; </w:t>
      </w:r>
      <w:r w:rsidR="00830AD3" w:rsidRPr="00DA3608">
        <w:rPr>
          <w:b/>
          <w:bCs/>
        </w:rPr>
        <w:t>verizniRazvoj, nizX, nizA, nizD</w:t>
      </w:r>
      <w:r w:rsidR="00830AD3">
        <w:t>: Liste koje se koriste za izračunavanje verižnog razvoja broja a.</w:t>
      </w:r>
    </w:p>
    <w:p w14:paraId="35B59AE8" w14:textId="6DC403EB" w:rsidR="00830AD3" w:rsidRDefault="00DA3608" w:rsidP="00830AD3">
      <w:pPr>
        <w:pStyle w:val="Nabrajanje"/>
      </w:pPr>
      <w:r w:rsidRPr="00DA3608">
        <w:rPr>
          <w:b/>
          <w:bCs/>
        </w:rPr>
        <w:t xml:space="preserve">public static ArrayList&lt;Razlomak&gt; </w:t>
      </w:r>
      <w:r>
        <w:rPr>
          <w:b/>
          <w:bCs/>
        </w:rPr>
        <w:t xml:space="preserve"> </w:t>
      </w:r>
      <w:r w:rsidR="00830AD3" w:rsidRPr="00DA3608">
        <w:rPr>
          <w:b/>
          <w:bCs/>
        </w:rPr>
        <w:t>konvergente</w:t>
      </w:r>
      <w:r w:rsidR="00830AD3">
        <w:t>: Lista konvergenti broja a.</w:t>
      </w:r>
    </w:p>
    <w:p w14:paraId="13048EE2" w14:textId="0F2FD60C" w:rsidR="00830AD3" w:rsidRDefault="00DA3608" w:rsidP="00830AD3">
      <w:pPr>
        <w:pStyle w:val="Nabrajanje"/>
      </w:pPr>
      <w:r w:rsidRPr="00DA3608">
        <w:rPr>
          <w:rStyle w:val="OsnovnitekstChar"/>
          <w:b/>
          <w:bCs/>
        </w:rPr>
        <w:t>public static HashSet&lt;String&gt;</w:t>
      </w:r>
      <w:r w:rsidRPr="00DA3608">
        <w:rPr>
          <w:rStyle w:val="OsnovnitekstChar"/>
        </w:rPr>
        <w:t xml:space="preserve"> </w:t>
      </w:r>
      <w:r w:rsidR="00830AD3" w:rsidRPr="00DA3608">
        <w:rPr>
          <w:b/>
          <w:bCs/>
        </w:rPr>
        <w:t>setKonvergenti, setPrvaVrsta:</w:t>
      </w:r>
      <w:r w:rsidR="00830AD3">
        <w:t xml:space="preserve"> </w:t>
      </w:r>
      <w:r>
        <w:t xml:space="preserve"> </w:t>
      </w:r>
      <w:r w:rsidRPr="00DA3608">
        <w:t>Skupovi setKonvergenti i setPrvaVrsta se koriste za efikasno praćenje i klasifikaciju razlomaka koji su već identifikovani kao konvergent</w:t>
      </w:r>
      <w:r>
        <w:t>e</w:t>
      </w:r>
      <w:r w:rsidRPr="00DA3608">
        <w:t xml:space="preserve"> ili kao najbolje aproksimacije prve vrste. Korišćenjem string reprezentacija razlomaka, program može brzo da proveri da li je trenutni razlomak </w:t>
      </w:r>
      <w:r w:rsidRPr="00DA3608">
        <w:lastRenderedPageBreak/>
        <w:t>već poznat i da ga svrsta u odgovarajuću kategoriju bez potrebe za ponovnim izračunavanjem ili poređenjem.</w:t>
      </w:r>
      <w:r>
        <w:t>.</w:t>
      </w:r>
    </w:p>
    <w:p w14:paraId="30EA2B1A" w14:textId="5E966468" w:rsidR="00830AD3" w:rsidRDefault="00DA3608" w:rsidP="00ED3624">
      <w:pPr>
        <w:pStyle w:val="Nabrajanje"/>
        <w:jc w:val="left"/>
      </w:pPr>
      <w:r w:rsidRPr="00DA3608">
        <w:rPr>
          <w:b/>
          <w:bCs/>
        </w:rPr>
        <w:t>public static ArrayList&lt;Razlomak</w:t>
      </w:r>
      <w:r w:rsidR="00ED3624">
        <w:rPr>
          <w:b/>
          <w:bCs/>
        </w:rPr>
        <w:t>&gt;</w:t>
      </w:r>
      <w:r>
        <w:t xml:space="preserve"> </w:t>
      </w:r>
      <w:r w:rsidR="00830AD3" w:rsidRPr="00DA3608">
        <w:rPr>
          <w:b/>
          <w:bCs/>
        </w:rPr>
        <w:t>aprokcimacije1</w:t>
      </w:r>
      <w:r w:rsidR="00830AD3">
        <w:t xml:space="preserve">, </w:t>
      </w:r>
      <w:r w:rsidR="00830AD3" w:rsidRPr="00DA3608">
        <w:rPr>
          <w:b/>
          <w:bCs/>
        </w:rPr>
        <w:t>aprokcimacije2</w:t>
      </w:r>
      <w:r w:rsidR="00830AD3">
        <w:t xml:space="preserve">, </w:t>
      </w:r>
      <w:r w:rsidR="00830AD3" w:rsidRPr="00DA3608">
        <w:rPr>
          <w:b/>
          <w:bCs/>
        </w:rPr>
        <w:t>aprokcimacijeN</w:t>
      </w:r>
      <w:r w:rsidR="00830AD3">
        <w:t>: Liste aproksimacija I, II i N vrste.</w:t>
      </w:r>
    </w:p>
    <w:p w14:paraId="2284445C" w14:textId="77777777" w:rsidR="00830AD3" w:rsidRDefault="00830AD3" w:rsidP="00830AD3">
      <w:pPr>
        <w:pStyle w:val="Osnovnitekst"/>
      </w:pPr>
    </w:p>
    <w:p w14:paraId="473F54F0" w14:textId="52AC6172" w:rsidR="00830AD3" w:rsidRPr="00830AD3" w:rsidRDefault="00830AD3" w:rsidP="00830AD3">
      <w:pPr>
        <w:pStyle w:val="Osnovnitekst"/>
        <w:numPr>
          <w:ilvl w:val="0"/>
          <w:numId w:val="28"/>
        </w:numPr>
        <w:rPr>
          <w:b/>
          <w:bCs/>
        </w:rPr>
      </w:pPr>
      <w:r w:rsidRPr="00830AD3">
        <w:rPr>
          <w:b/>
          <w:bCs/>
        </w:rPr>
        <w:t>Metode:</w:t>
      </w:r>
    </w:p>
    <w:p w14:paraId="63AA5B05" w14:textId="1D5B1294" w:rsidR="00830AD3" w:rsidRDefault="00DA3608" w:rsidP="00DA3608">
      <w:pPr>
        <w:pStyle w:val="Nabrajanje"/>
      </w:pPr>
      <w:r>
        <w:rPr>
          <w:b/>
          <w:bCs/>
        </w:rPr>
        <w:t xml:space="preserve">public static void </w:t>
      </w:r>
      <w:r w:rsidR="00830AD3" w:rsidRPr="00DA3608">
        <w:rPr>
          <w:b/>
          <w:bCs/>
        </w:rPr>
        <w:t>formirajRazlomke():</w:t>
      </w:r>
      <w:r w:rsidR="00830AD3">
        <w:t xml:space="preserve"> Formira sve razlomke p/q u datom opsegu i izračunava njihov verižni razvoj i greške.</w:t>
      </w:r>
    </w:p>
    <w:p w14:paraId="1972B4DF" w14:textId="45F1C42C" w:rsidR="00830AD3" w:rsidRDefault="00DA3608" w:rsidP="00DA3608">
      <w:pPr>
        <w:pStyle w:val="Nabrajanje"/>
      </w:pPr>
      <w:r>
        <w:rPr>
          <w:b/>
          <w:bCs/>
        </w:rPr>
        <w:t xml:space="preserve">public static void </w:t>
      </w:r>
      <w:r w:rsidR="00830AD3" w:rsidRPr="00DA3608">
        <w:rPr>
          <w:b/>
          <w:bCs/>
        </w:rPr>
        <w:t>odrediVerizniRazvoj():</w:t>
      </w:r>
      <w:r w:rsidR="00830AD3">
        <w:t xml:space="preserve"> Izračunava verižni razvoj realnog broja a.</w:t>
      </w:r>
    </w:p>
    <w:p w14:paraId="6091919F" w14:textId="66FFA107" w:rsidR="00830AD3" w:rsidRDefault="00DA3608" w:rsidP="00DA3608">
      <w:pPr>
        <w:pStyle w:val="Nabrajanje"/>
      </w:pPr>
      <w:r w:rsidRPr="00DA3608">
        <w:rPr>
          <w:b/>
          <w:bCs/>
        </w:rPr>
        <w:t xml:space="preserve">public static void </w:t>
      </w:r>
      <w:r w:rsidR="00830AD3" w:rsidRPr="00DA3608">
        <w:rPr>
          <w:b/>
          <w:bCs/>
        </w:rPr>
        <w:t>odrediKonvergente():</w:t>
      </w:r>
      <w:r w:rsidR="00830AD3">
        <w:t xml:space="preserve"> Izračunava konvergente za realan broj a koristeći verižni razvoj.</w:t>
      </w:r>
    </w:p>
    <w:p w14:paraId="4B8C6CF5" w14:textId="77D16999" w:rsidR="00830AD3" w:rsidRDefault="00DA3608" w:rsidP="00DA3608">
      <w:pPr>
        <w:pStyle w:val="Nabrajanje"/>
      </w:pPr>
      <w:r w:rsidRPr="00DA3608">
        <w:rPr>
          <w:b/>
          <w:bCs/>
        </w:rPr>
        <w:t xml:space="preserve">public static void </w:t>
      </w:r>
      <w:r w:rsidR="00830AD3" w:rsidRPr="00DA3608">
        <w:rPr>
          <w:b/>
          <w:bCs/>
        </w:rPr>
        <w:t>odrediAproksimacije():</w:t>
      </w:r>
      <w:r w:rsidR="00830AD3">
        <w:t xml:space="preserve"> Klasifikuje razlomke u aproksimacije I, II ili N vrste na osnovu njihovih grešaka i odnosa sa konvergentima.</w:t>
      </w:r>
    </w:p>
    <w:p w14:paraId="653CD7EE" w14:textId="651AF0C3" w:rsidR="00830AD3" w:rsidRDefault="00DA3608" w:rsidP="00DA3608">
      <w:pPr>
        <w:pStyle w:val="Nabrajanje"/>
      </w:pPr>
      <w:r w:rsidRPr="00DA3608">
        <w:rPr>
          <w:b/>
          <w:bCs/>
        </w:rPr>
        <w:t xml:space="preserve">public static void </w:t>
      </w:r>
      <w:r w:rsidR="00830AD3" w:rsidRPr="00DA3608">
        <w:rPr>
          <w:b/>
          <w:bCs/>
        </w:rPr>
        <w:t>sortirajIspisiAproksimacije():</w:t>
      </w:r>
      <w:r w:rsidR="00830AD3">
        <w:t xml:space="preserve"> </w:t>
      </w:r>
      <w:r w:rsidR="00622A86">
        <w:t>Rastuće s</w:t>
      </w:r>
      <w:r w:rsidR="00830AD3">
        <w:t>ortira aproksimacije po veličini greške</w:t>
      </w:r>
      <w:r w:rsidR="00622A86">
        <w:t xml:space="preserve"> prve vrste</w:t>
      </w:r>
      <w:r w:rsidR="00830AD3">
        <w:t xml:space="preserve"> i ispisuje ih.</w:t>
      </w:r>
    </w:p>
    <w:p w14:paraId="03AA124A" w14:textId="2083FD52" w:rsidR="00830AD3" w:rsidRDefault="00DA3608" w:rsidP="00DA3608">
      <w:pPr>
        <w:pStyle w:val="Nabrajanje"/>
      </w:pPr>
      <w:r w:rsidRPr="00DA3608">
        <w:rPr>
          <w:b/>
          <w:bCs/>
        </w:rPr>
        <w:t xml:space="preserve">public static void </w:t>
      </w:r>
      <w:r w:rsidR="00830AD3" w:rsidRPr="00DA3608">
        <w:rPr>
          <w:b/>
          <w:bCs/>
        </w:rPr>
        <w:t>sortirajIspisiRazlomke():</w:t>
      </w:r>
      <w:r w:rsidR="00830AD3">
        <w:t xml:space="preserve"> </w:t>
      </w:r>
      <w:r w:rsidR="00622A86">
        <w:t>Rastuće s</w:t>
      </w:r>
      <w:r w:rsidR="00830AD3">
        <w:t>ortira sve razlomke po veličini greške</w:t>
      </w:r>
      <w:r w:rsidR="00622A86">
        <w:t xml:space="preserve"> prve vrste</w:t>
      </w:r>
      <w:r w:rsidR="00830AD3">
        <w:t xml:space="preserve"> i ispisuje ih zajedno sa njihovim tipom.</w:t>
      </w:r>
    </w:p>
    <w:p w14:paraId="3E9DDD1D" w14:textId="628B6E7E" w:rsidR="00E77489" w:rsidRDefault="00DA3608" w:rsidP="00DA3608">
      <w:pPr>
        <w:pStyle w:val="Nabrajanje"/>
      </w:pPr>
      <w:r w:rsidRPr="00DA3608">
        <w:rPr>
          <w:b/>
          <w:bCs/>
        </w:rPr>
        <w:t xml:space="preserve">public static void </w:t>
      </w:r>
      <w:r w:rsidR="00830AD3" w:rsidRPr="00DA3608">
        <w:rPr>
          <w:b/>
          <w:bCs/>
        </w:rPr>
        <w:t>main</w:t>
      </w:r>
      <w:r w:rsidRPr="00DA3608">
        <w:rPr>
          <w:b/>
          <w:bCs/>
        </w:rPr>
        <w:t>(String</w:t>
      </w:r>
      <w:r w:rsidRPr="00DA3608">
        <w:rPr>
          <w:b/>
          <w:bCs/>
          <w:lang w:val="en-US"/>
        </w:rPr>
        <w:t>[] args</w:t>
      </w:r>
      <w:r w:rsidRPr="00DA3608">
        <w:rPr>
          <w:b/>
          <w:bCs/>
        </w:rPr>
        <w:t>)</w:t>
      </w:r>
      <w:r w:rsidR="00830AD3" w:rsidRPr="00DA3608">
        <w:rPr>
          <w:b/>
          <w:bCs/>
        </w:rPr>
        <w:t>:</w:t>
      </w:r>
      <w:r>
        <w:t xml:space="preserve"> </w:t>
      </w:r>
      <w:r w:rsidR="00822DFB" w:rsidRPr="00822DFB">
        <w:t>Ova metoda je ulazna tačka programa. Ona upravlja unosom korisnika za realan broj a i granice n i m, a zatim poziva ostale metode da izvrše izračunavanja i ispišu rezultate.</w:t>
      </w:r>
    </w:p>
    <w:p w14:paraId="10D6FAC6" w14:textId="65AE9A67" w:rsidR="00622A86" w:rsidRDefault="00822DFB" w:rsidP="00822DFB">
      <w:pPr>
        <w:pStyle w:val="Osnovnitekst"/>
      </w:pPr>
      <w:r w:rsidRPr="00822DFB">
        <w:t xml:space="preserve">Klasa Main koristi klasu Razlomak za reprezentaciju i manipulaciju razlomaka, kao i za izračunavanje verižnog razvoja i grešaka aproksimacija. Sve u svemu, klasa Main je </w:t>
      </w:r>
      <w:r>
        <w:t>glavni deo</w:t>
      </w:r>
      <w:r w:rsidRPr="00822DFB">
        <w:t xml:space="preserve"> aplikacije koja koordinira proces aproksimacije realnog broja i prikazuje rezultate korisniku.</w:t>
      </w:r>
    </w:p>
    <w:p w14:paraId="766645AB" w14:textId="77777777" w:rsidR="00622A86" w:rsidRDefault="00622A86">
      <w:pPr>
        <w:rPr>
          <w:lang w:val="sr-Latn-CS"/>
        </w:rPr>
      </w:pPr>
      <w:r>
        <w:br w:type="page"/>
      </w:r>
    </w:p>
    <w:p w14:paraId="0F3B0154" w14:textId="5C1D7AE5" w:rsidR="00822DFB" w:rsidRDefault="00622A86" w:rsidP="00622A86">
      <w:pPr>
        <w:pStyle w:val="Inivonaslova-Poglavlje"/>
      </w:pPr>
      <w:bookmarkStart w:id="16" w:name="_Toc156908735"/>
      <w:r>
        <w:lastRenderedPageBreak/>
        <w:t>Testiranje rešenja projektnog zadatka</w:t>
      </w:r>
      <w:bookmarkEnd w:id="16"/>
    </w:p>
    <w:p w14:paraId="145DC265" w14:textId="071E7824" w:rsidR="00882CC1" w:rsidRDefault="00882CC1" w:rsidP="00882CC1">
      <w:pPr>
        <w:pStyle w:val="Osnovnitekst"/>
      </w:pPr>
      <w:r>
        <w:t>U nastavku će biti izloženo testiranje rešenja projektnog zadatka sa tri različita seta ulaznih podataka.</w:t>
      </w:r>
    </w:p>
    <w:p w14:paraId="4070C6E5" w14:textId="20C0E7F9" w:rsidR="00E92563" w:rsidRDefault="00E92563" w:rsidP="00E92563">
      <w:pPr>
        <w:pStyle w:val="Osnovnitekst"/>
        <w:numPr>
          <w:ilvl w:val="0"/>
          <w:numId w:val="29"/>
        </w:numPr>
        <w:rPr>
          <w:b/>
          <w:bCs/>
        </w:rPr>
      </w:pPr>
      <w:r w:rsidRPr="00E92563">
        <w:rPr>
          <w:b/>
          <w:bCs/>
        </w:rPr>
        <w:t xml:space="preserve">Test </w:t>
      </w:r>
      <w:r w:rsidR="00356678">
        <w:rPr>
          <w:b/>
          <w:bCs/>
        </w:rPr>
        <w:t xml:space="preserve">primer </w:t>
      </w:r>
      <w:r w:rsidRPr="00E92563">
        <w:rPr>
          <w:b/>
          <w:bCs/>
        </w:rPr>
        <w:t>1</w:t>
      </w:r>
      <w:r w:rsidR="009347A2">
        <w:rPr>
          <w:b/>
          <w:bCs/>
        </w:rPr>
        <w:t>(primer sa predavanja)</w:t>
      </w:r>
      <w:r w:rsidRPr="00E92563">
        <w:rPr>
          <w:b/>
          <w:bCs/>
        </w:rPr>
        <w:t>:</w:t>
      </w:r>
    </w:p>
    <w:p w14:paraId="1801BB46" w14:textId="565EA9CE" w:rsidR="00E92563" w:rsidRDefault="00E92563" w:rsidP="00E92563">
      <w:pPr>
        <w:pStyle w:val="SlikeTabele"/>
      </w:pPr>
      <w:r>
        <w:rPr>
          <w:noProof/>
        </w:rPr>
        <w:drawing>
          <wp:inline distT="0" distB="0" distL="0" distR="0" wp14:anchorId="08A51E47" wp14:editId="7AF69D81">
            <wp:extent cx="6120130" cy="3752850"/>
            <wp:effectExtent l="0" t="0" r="0" b="0"/>
            <wp:docPr id="15098246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24642" name="Pictur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2A84" w14:textId="431BFC57" w:rsidR="00E92563" w:rsidRDefault="00E92563" w:rsidP="00E92563">
      <w:pPr>
        <w:pStyle w:val="Oznakaslike"/>
      </w:pPr>
      <w:bookmarkStart w:id="17" w:name="_Toc156908726"/>
      <w:r>
        <w:t xml:space="preserve">Slika 3.1. Test </w:t>
      </w:r>
      <w:r w:rsidR="00356678">
        <w:t xml:space="preserve">primer </w:t>
      </w:r>
      <w:r>
        <w:t>1 – deo 1</w:t>
      </w:r>
      <w:bookmarkEnd w:id="17"/>
    </w:p>
    <w:p w14:paraId="0BF8AB49" w14:textId="050E529C" w:rsidR="00E92563" w:rsidRDefault="00E92563" w:rsidP="00E92563">
      <w:pPr>
        <w:pStyle w:val="SlikeTabele"/>
      </w:pPr>
      <w:r>
        <w:rPr>
          <w:noProof/>
        </w:rPr>
        <w:drawing>
          <wp:inline distT="0" distB="0" distL="0" distR="0" wp14:anchorId="1183CBDE" wp14:editId="6FE3D0DD">
            <wp:extent cx="5608806" cy="2164268"/>
            <wp:effectExtent l="0" t="0" r="0" b="7620"/>
            <wp:docPr id="10106668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66863" name="Picture 101066686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7560" w14:textId="6FE2D398" w:rsidR="00E92563" w:rsidRDefault="00E92563" w:rsidP="00E92563">
      <w:pPr>
        <w:pStyle w:val="Oznakaslike"/>
      </w:pPr>
      <w:bookmarkStart w:id="18" w:name="_Toc156908727"/>
      <w:r>
        <w:t xml:space="preserve">Slika 3.2. Test </w:t>
      </w:r>
      <w:r w:rsidR="00356678">
        <w:t xml:space="preserve">primer </w:t>
      </w:r>
      <w:r>
        <w:t>1 – deo 2</w:t>
      </w:r>
      <w:bookmarkEnd w:id="18"/>
    </w:p>
    <w:p w14:paraId="30A16A51" w14:textId="24F55EC9" w:rsidR="00E92563" w:rsidRPr="00356678" w:rsidRDefault="00356678" w:rsidP="00356678">
      <w:pPr>
        <w:pStyle w:val="Osnovnitekst"/>
        <w:numPr>
          <w:ilvl w:val="0"/>
          <w:numId w:val="29"/>
        </w:numPr>
        <w:rPr>
          <w:b/>
          <w:bCs/>
        </w:rPr>
      </w:pPr>
      <w:r w:rsidRPr="00356678">
        <w:rPr>
          <w:b/>
          <w:bCs/>
        </w:rPr>
        <w:lastRenderedPageBreak/>
        <w:t xml:space="preserve">Test </w:t>
      </w:r>
      <w:r>
        <w:rPr>
          <w:b/>
          <w:bCs/>
        </w:rPr>
        <w:t xml:space="preserve">primer </w:t>
      </w:r>
      <w:r w:rsidRPr="00356678">
        <w:rPr>
          <w:b/>
          <w:bCs/>
        </w:rPr>
        <w:t>2:</w:t>
      </w:r>
    </w:p>
    <w:p w14:paraId="681C3922" w14:textId="1CB9DA72" w:rsidR="00E92563" w:rsidRDefault="00D402CC" w:rsidP="00D402CC">
      <w:pPr>
        <w:pStyle w:val="SlikeTabele"/>
      </w:pPr>
      <w:r>
        <w:rPr>
          <w:noProof/>
        </w:rPr>
        <w:drawing>
          <wp:inline distT="0" distB="0" distL="0" distR="0" wp14:anchorId="20FDFFB0" wp14:editId="0AE0EEB0">
            <wp:extent cx="6120130" cy="3002915"/>
            <wp:effectExtent l="0" t="0" r="0" b="6985"/>
            <wp:docPr id="14526178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17851" name="Picture 145261785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40BF" w14:textId="1B69CD57" w:rsidR="00D402CC" w:rsidRDefault="00D402CC" w:rsidP="00D402CC">
      <w:pPr>
        <w:pStyle w:val="Oznakaslike"/>
      </w:pPr>
      <w:bookmarkStart w:id="19" w:name="_Toc156908728"/>
      <w:r>
        <w:t>Slika 3.3. Test primer 2 – deo 1</w:t>
      </w:r>
      <w:bookmarkEnd w:id="19"/>
    </w:p>
    <w:p w14:paraId="5DC833EF" w14:textId="33798653" w:rsidR="00D402CC" w:rsidRDefault="00D402CC" w:rsidP="00D402CC">
      <w:pPr>
        <w:pStyle w:val="SlikeTabele"/>
      </w:pPr>
      <w:r>
        <w:rPr>
          <w:noProof/>
        </w:rPr>
        <w:drawing>
          <wp:inline distT="0" distB="0" distL="0" distR="0" wp14:anchorId="5822F60B" wp14:editId="7EC744FF">
            <wp:extent cx="5516880" cy="4005720"/>
            <wp:effectExtent l="0" t="0" r="7620" b="0"/>
            <wp:docPr id="7280847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4703" name="Picture 72808470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236" cy="400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69EF" w14:textId="09BAA209" w:rsidR="00D402CC" w:rsidRDefault="00D402CC" w:rsidP="00D402CC">
      <w:pPr>
        <w:pStyle w:val="Oznakaslike"/>
      </w:pPr>
      <w:bookmarkStart w:id="20" w:name="_Toc156908729"/>
      <w:r>
        <w:t>Slika 3.4. Test primer 2 – deo 2</w:t>
      </w:r>
      <w:bookmarkEnd w:id="20"/>
    </w:p>
    <w:p w14:paraId="4FF598A3" w14:textId="77777777" w:rsidR="00D402CC" w:rsidRDefault="00D402CC" w:rsidP="00D402CC">
      <w:pPr>
        <w:pStyle w:val="Osnovnitekst"/>
      </w:pPr>
    </w:p>
    <w:p w14:paraId="0412CC86" w14:textId="468289BA" w:rsidR="00D402CC" w:rsidRPr="00A15929" w:rsidRDefault="00A15929" w:rsidP="00A15929">
      <w:pPr>
        <w:pStyle w:val="Osnovnitekst"/>
        <w:numPr>
          <w:ilvl w:val="0"/>
          <w:numId w:val="29"/>
        </w:numPr>
        <w:rPr>
          <w:b/>
          <w:bCs/>
        </w:rPr>
      </w:pPr>
      <w:r w:rsidRPr="00A15929">
        <w:rPr>
          <w:b/>
          <w:bCs/>
        </w:rPr>
        <w:lastRenderedPageBreak/>
        <w:t>Test primer 3:</w:t>
      </w:r>
    </w:p>
    <w:p w14:paraId="60158CBE" w14:textId="2B4228D9" w:rsidR="00A15929" w:rsidRPr="00A15929" w:rsidRDefault="00A15929" w:rsidP="00A15929">
      <w:pPr>
        <w:pStyle w:val="SlikeTabele"/>
      </w:pPr>
      <w:r>
        <w:rPr>
          <w:noProof/>
        </w:rPr>
        <w:drawing>
          <wp:inline distT="0" distB="0" distL="0" distR="0" wp14:anchorId="152AD76C" wp14:editId="74736B1B">
            <wp:extent cx="5730240" cy="3447776"/>
            <wp:effectExtent l="0" t="0" r="3810" b="635"/>
            <wp:docPr id="13543414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41477" name="Picture 135434147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4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EC89" w14:textId="2C555622" w:rsidR="00A15929" w:rsidRDefault="00A15929" w:rsidP="00A15929">
      <w:pPr>
        <w:pStyle w:val="Oznakaslike"/>
      </w:pPr>
      <w:bookmarkStart w:id="21" w:name="_Toc156908730"/>
      <w:r>
        <w:t>Slika 3.5. Test primer 3 – deo 1</w:t>
      </w:r>
      <w:bookmarkEnd w:id="21"/>
    </w:p>
    <w:p w14:paraId="73BEC891" w14:textId="77777777" w:rsidR="00A15929" w:rsidRPr="00A15929" w:rsidRDefault="00A15929" w:rsidP="00A15929">
      <w:pPr>
        <w:pStyle w:val="Osnovnitekst"/>
      </w:pPr>
    </w:p>
    <w:p w14:paraId="116E7739" w14:textId="1DD565EC" w:rsidR="00A15929" w:rsidRDefault="00A15929" w:rsidP="00A15929">
      <w:pPr>
        <w:pStyle w:val="SlikeTabele"/>
      </w:pPr>
      <w:r>
        <w:rPr>
          <w:noProof/>
        </w:rPr>
        <w:drawing>
          <wp:inline distT="0" distB="0" distL="0" distR="0" wp14:anchorId="1EB3DED6" wp14:editId="5B194B87">
            <wp:extent cx="2829750" cy="3581400"/>
            <wp:effectExtent l="0" t="0" r="8890" b="0"/>
            <wp:docPr id="14286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93" name="Picture 142869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05" cy="361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5944" w14:textId="2173CB36" w:rsidR="00D402CC" w:rsidRPr="00D402CC" w:rsidRDefault="00A15929" w:rsidP="00A15929">
      <w:pPr>
        <w:pStyle w:val="Oznakaslike"/>
      </w:pPr>
      <w:bookmarkStart w:id="22" w:name="_Toc156908731"/>
      <w:r>
        <w:t>Slika 3.6. Test primer 3 – deo 2</w:t>
      </w:r>
      <w:bookmarkEnd w:id="22"/>
    </w:p>
    <w:p w14:paraId="7CF366AC" w14:textId="5B5E0159" w:rsidR="00A65719" w:rsidRDefault="003B57A1" w:rsidP="00A65719">
      <w:pPr>
        <w:pStyle w:val="SadrajLiteratura"/>
        <w:rPr>
          <w:lang w:val="sr-Cyrl-CS"/>
        </w:rPr>
      </w:pPr>
      <w:bookmarkStart w:id="23" w:name="_Toc254342925"/>
      <w:bookmarkStart w:id="24" w:name="_Toc156908736"/>
      <w:r>
        <w:lastRenderedPageBreak/>
        <w:t>Spisak</w:t>
      </w:r>
      <w:r w:rsidR="00A65719">
        <w:t xml:space="preserve"> </w:t>
      </w:r>
      <w:r>
        <w:t>slika</w:t>
      </w:r>
      <w:bookmarkEnd w:id="24"/>
    </w:p>
    <w:p w14:paraId="576B71E9" w14:textId="21B20B8B" w:rsidR="002F6797" w:rsidRDefault="00D20D2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r>
        <w:fldChar w:fldCharType="begin"/>
      </w:r>
      <w:r w:rsidR="000B1246">
        <w:instrText xml:space="preserve"> TOC \f F \h \z \t "Oznaka slike" \c </w:instrText>
      </w:r>
      <w:r>
        <w:fldChar w:fldCharType="separate"/>
      </w:r>
      <w:hyperlink w:anchor="_Toc156908715" w:history="1">
        <w:r w:rsidR="002F6797" w:rsidRPr="00A045F9">
          <w:rPr>
            <w:rStyle w:val="Hyperlink"/>
            <w:noProof/>
          </w:rPr>
          <w:t>Slika 2.1. Razlomak.java – deo 1</w:t>
        </w:r>
        <w:r w:rsidR="002F6797">
          <w:rPr>
            <w:noProof/>
            <w:webHidden/>
          </w:rPr>
          <w:tab/>
        </w:r>
        <w:r w:rsidR="002F6797">
          <w:rPr>
            <w:noProof/>
            <w:webHidden/>
          </w:rPr>
          <w:fldChar w:fldCharType="begin"/>
        </w:r>
        <w:r w:rsidR="002F6797">
          <w:rPr>
            <w:noProof/>
            <w:webHidden/>
          </w:rPr>
          <w:instrText xml:space="preserve"> PAGEREF _Toc156908715 \h </w:instrText>
        </w:r>
        <w:r w:rsidR="002F6797">
          <w:rPr>
            <w:noProof/>
            <w:webHidden/>
          </w:rPr>
        </w:r>
        <w:r w:rsidR="002F6797">
          <w:rPr>
            <w:noProof/>
            <w:webHidden/>
          </w:rPr>
          <w:fldChar w:fldCharType="separate"/>
        </w:r>
        <w:r w:rsidR="002F6797">
          <w:rPr>
            <w:noProof/>
            <w:webHidden/>
          </w:rPr>
          <w:t>4</w:t>
        </w:r>
        <w:r w:rsidR="002F6797">
          <w:rPr>
            <w:noProof/>
            <w:webHidden/>
          </w:rPr>
          <w:fldChar w:fldCharType="end"/>
        </w:r>
      </w:hyperlink>
    </w:p>
    <w:p w14:paraId="4FFDDBF9" w14:textId="0DA700DF" w:rsidR="002F6797" w:rsidRDefault="002F679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08716" w:history="1">
        <w:r w:rsidRPr="00A045F9">
          <w:rPr>
            <w:rStyle w:val="Hyperlink"/>
            <w:noProof/>
          </w:rPr>
          <w:t>Slika 2.2. Razlomak.java – deo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ECC19D" w14:textId="583F5E64" w:rsidR="002F6797" w:rsidRDefault="002F679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08717" w:history="1">
        <w:r w:rsidRPr="00A045F9">
          <w:rPr>
            <w:rStyle w:val="Hyperlink"/>
            <w:noProof/>
          </w:rPr>
          <w:t>Slika 2.3. Razlomak.java – deo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CC7BEE" w14:textId="48F59C7C" w:rsidR="002F6797" w:rsidRDefault="002F679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08718" w:history="1">
        <w:r w:rsidRPr="00A045F9">
          <w:rPr>
            <w:rStyle w:val="Hyperlink"/>
            <w:noProof/>
          </w:rPr>
          <w:t>Slika 2.4. Main.java – deo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BB0F68" w14:textId="20A0CBC3" w:rsidR="002F6797" w:rsidRDefault="002F679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08719" w:history="1">
        <w:r w:rsidRPr="00A045F9">
          <w:rPr>
            <w:rStyle w:val="Hyperlink"/>
            <w:noProof/>
          </w:rPr>
          <w:t>Slika 2.5. Main.java – deo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4B0098" w14:textId="7B74545A" w:rsidR="002F6797" w:rsidRDefault="002F679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08720" w:history="1">
        <w:r w:rsidRPr="00A045F9">
          <w:rPr>
            <w:rStyle w:val="Hyperlink"/>
            <w:noProof/>
          </w:rPr>
          <w:t>Slika 2.6. Main.java – deo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628BC7" w14:textId="5FBB3BDA" w:rsidR="002F6797" w:rsidRDefault="002F679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08721" w:history="1">
        <w:r w:rsidRPr="00A045F9">
          <w:rPr>
            <w:rStyle w:val="Hyperlink"/>
            <w:noProof/>
          </w:rPr>
          <w:t>Slika 2.7. Main.java – deo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9932DA" w14:textId="25E2EF13" w:rsidR="002F6797" w:rsidRDefault="002F679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08722" w:history="1">
        <w:r w:rsidRPr="00A045F9">
          <w:rPr>
            <w:rStyle w:val="Hyperlink"/>
            <w:noProof/>
          </w:rPr>
          <w:t>Slika 2.8. Main.java – deo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409BB4" w14:textId="59B6B792" w:rsidR="002F6797" w:rsidRDefault="002F679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08723" w:history="1">
        <w:r w:rsidRPr="00A045F9">
          <w:rPr>
            <w:rStyle w:val="Hyperlink"/>
            <w:noProof/>
          </w:rPr>
          <w:t>Slika 2.9. Main.java – deo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3A21F4F" w14:textId="01233A6F" w:rsidR="002F6797" w:rsidRDefault="002F679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08724" w:history="1">
        <w:r w:rsidRPr="00A045F9">
          <w:rPr>
            <w:rStyle w:val="Hyperlink"/>
            <w:noProof/>
          </w:rPr>
          <w:t>Slika 2.10. Main.java – deo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97E826" w14:textId="7CB24C38" w:rsidR="002F6797" w:rsidRDefault="002F679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08725" w:history="1">
        <w:r w:rsidRPr="00A045F9">
          <w:rPr>
            <w:rStyle w:val="Hyperlink"/>
            <w:noProof/>
          </w:rPr>
          <w:t>Slika 2.11. Main.java – deo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B1DA76" w14:textId="5C20D4E2" w:rsidR="002F6797" w:rsidRDefault="002F679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08726" w:history="1">
        <w:r w:rsidRPr="00A045F9">
          <w:rPr>
            <w:rStyle w:val="Hyperlink"/>
            <w:noProof/>
          </w:rPr>
          <w:t>Slika 3.1. Test primer 1 – deo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16C6D8" w14:textId="28DFFB40" w:rsidR="002F6797" w:rsidRDefault="002F679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08727" w:history="1">
        <w:r w:rsidRPr="00A045F9">
          <w:rPr>
            <w:rStyle w:val="Hyperlink"/>
            <w:noProof/>
          </w:rPr>
          <w:t>Slika 3.2. Test primer 1 – deo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DD72E79" w14:textId="7D6543D7" w:rsidR="002F6797" w:rsidRDefault="002F679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08728" w:history="1">
        <w:r w:rsidRPr="00A045F9">
          <w:rPr>
            <w:rStyle w:val="Hyperlink"/>
            <w:noProof/>
          </w:rPr>
          <w:t>Slika 3.3. Test primer 2 – deo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1EC846" w14:textId="6170423E" w:rsidR="002F6797" w:rsidRDefault="002F679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08729" w:history="1">
        <w:r w:rsidRPr="00A045F9">
          <w:rPr>
            <w:rStyle w:val="Hyperlink"/>
            <w:noProof/>
          </w:rPr>
          <w:t>Slika 3.4. Test primer 2 – deo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EF609FB" w14:textId="5DA32D34" w:rsidR="002F6797" w:rsidRDefault="002F679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08730" w:history="1">
        <w:r w:rsidRPr="00A045F9">
          <w:rPr>
            <w:rStyle w:val="Hyperlink"/>
            <w:noProof/>
          </w:rPr>
          <w:t>Slika 3.5. Test primer 3 – deo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FE9D93F" w14:textId="13631495" w:rsidR="002F6797" w:rsidRDefault="002F679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08731" w:history="1">
        <w:r w:rsidRPr="00A045F9">
          <w:rPr>
            <w:rStyle w:val="Hyperlink"/>
            <w:noProof/>
          </w:rPr>
          <w:t>Slika 3.6. Test primer 3 – deo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_Toc156908731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2E6B30" w14:textId="6940116A" w:rsidR="002F29E2" w:rsidRDefault="00D20D2B" w:rsidP="002F29E2">
      <w:pPr>
        <w:pStyle w:val="Osnovnitekst"/>
      </w:pPr>
      <w:r>
        <w:fldChar w:fldCharType="end"/>
      </w:r>
    </w:p>
    <w:bookmarkEnd w:id="23"/>
    <w:p w14:paraId="4EABAA9C" w14:textId="7309CE50" w:rsidR="00B50593" w:rsidRDefault="00B50593" w:rsidP="00D63CED">
      <w:pPr>
        <w:pStyle w:val="Oznakaslike"/>
        <w:jc w:val="left"/>
      </w:pPr>
    </w:p>
    <w:p w14:paraId="5A3CD656" w14:textId="77777777" w:rsidR="00B50593" w:rsidRDefault="00B50593">
      <w:pPr>
        <w:rPr>
          <w:b/>
          <w:bCs/>
          <w:sz w:val="20"/>
          <w:szCs w:val="20"/>
          <w:lang w:val="sr-Latn-CS"/>
        </w:rPr>
      </w:pPr>
      <w:r>
        <w:br w:type="page"/>
      </w:r>
    </w:p>
    <w:p w14:paraId="079BB887" w14:textId="038654C0" w:rsidR="00B50593" w:rsidRDefault="00B86929" w:rsidP="00B50593">
      <w:pPr>
        <w:pStyle w:val="SadrajLiteratura"/>
        <w:rPr>
          <w:lang w:val="sr-Latn-RS"/>
        </w:rPr>
      </w:pPr>
      <w:bookmarkStart w:id="25" w:name="_Toc156908737"/>
      <w:r>
        <w:rPr>
          <w:lang w:val="sr-Latn-RS"/>
        </w:rPr>
        <w:lastRenderedPageBreak/>
        <w:t>Literatura</w:t>
      </w:r>
      <w:bookmarkEnd w:id="25"/>
    </w:p>
    <w:p w14:paraId="7C02C817" w14:textId="25DFE1BC" w:rsidR="00B50593" w:rsidRPr="00CB3955" w:rsidRDefault="00B50593" w:rsidP="00CB3955">
      <w:pPr>
        <w:pStyle w:val="Referenca"/>
        <w:numPr>
          <w:ilvl w:val="0"/>
          <w:numId w:val="26"/>
        </w:numPr>
      </w:pPr>
      <w:r w:rsidRPr="00CB3955">
        <w:t>Branko J. Malešević, Najbolje racionalne aproksimacije (2023).pdf</w:t>
      </w:r>
    </w:p>
    <w:p w14:paraId="1BF076C9" w14:textId="77777777" w:rsidR="006F5267" w:rsidRDefault="006F5267" w:rsidP="00D63CED">
      <w:pPr>
        <w:pStyle w:val="Oznakaslike"/>
        <w:jc w:val="left"/>
      </w:pPr>
    </w:p>
    <w:sectPr w:rsidR="006F5267" w:rsidSect="0049224D">
      <w:pgSz w:w="11906" w:h="16838" w:code="9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2FC68" w14:textId="77777777" w:rsidR="0049224D" w:rsidRDefault="0049224D">
      <w:r>
        <w:separator/>
      </w:r>
    </w:p>
  </w:endnote>
  <w:endnote w:type="continuationSeparator" w:id="0">
    <w:p w14:paraId="76F33C1E" w14:textId="77777777" w:rsidR="0049224D" w:rsidRDefault="00492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BX12">
    <w:altName w:val="Cambria"/>
    <w:panose1 w:val="00000000000000000000"/>
    <w:charset w:val="00"/>
    <w:family w:val="roman"/>
    <w:notTrueType/>
    <w:pitch w:val="default"/>
  </w:font>
  <w:font w:name="CMTI12">
    <w:altName w:val="Cambria"/>
    <w:panose1 w:val="00000000000000000000"/>
    <w:charset w:val="00"/>
    <w:family w:val="roman"/>
    <w:notTrueType/>
    <w:pitch w:val="default"/>
  </w:font>
  <w:font w:name="CMMI12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CMR12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5A7B4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EF5D30" w14:textId="77777777" w:rsidR="005458AC" w:rsidRDefault="005458AC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8CE6B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471DF">
      <w:rPr>
        <w:rStyle w:val="PageNumber"/>
        <w:noProof/>
      </w:rPr>
      <w:t>48</w:t>
    </w:r>
    <w:r>
      <w:rPr>
        <w:rStyle w:val="PageNumber"/>
      </w:rPr>
      <w:fldChar w:fldCharType="end"/>
    </w:r>
  </w:p>
  <w:p w14:paraId="44A3A155" w14:textId="77777777" w:rsidR="005458AC" w:rsidRDefault="005458AC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8DA27" w14:textId="77777777" w:rsidR="005458AC" w:rsidRDefault="005458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0EDA3" w14:textId="77777777" w:rsidR="0049224D" w:rsidRDefault="0049224D">
      <w:r>
        <w:separator/>
      </w:r>
    </w:p>
  </w:footnote>
  <w:footnote w:type="continuationSeparator" w:id="0">
    <w:p w14:paraId="7513133C" w14:textId="77777777" w:rsidR="0049224D" w:rsidRDefault="004922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0340" w14:textId="77777777" w:rsidR="005458AC" w:rsidRDefault="005458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7232C" w14:textId="77777777" w:rsidR="005458AC" w:rsidRDefault="005458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7E3E3" w14:textId="77777777" w:rsidR="005458AC" w:rsidRDefault="005458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7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34880689"/>
    <w:multiLevelType w:val="hybridMultilevel"/>
    <w:tmpl w:val="F7E6C514"/>
    <w:lvl w:ilvl="0" w:tplc="9738C4FE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0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1" w15:restartNumberingAfterBreak="0">
    <w:nsid w:val="3A865EE0"/>
    <w:multiLevelType w:val="hybridMultilevel"/>
    <w:tmpl w:val="AD0C52DC"/>
    <w:lvl w:ilvl="0" w:tplc="D2CEC554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2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6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19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20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22" w15:restartNumberingAfterBreak="0">
    <w:nsid w:val="6EA1599C"/>
    <w:multiLevelType w:val="hybridMultilevel"/>
    <w:tmpl w:val="336AC576"/>
    <w:lvl w:ilvl="0" w:tplc="3DF0758E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23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24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5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num w:numId="1" w16cid:durableId="699545946">
    <w:abstractNumId w:val="4"/>
  </w:num>
  <w:num w:numId="2" w16cid:durableId="1404176374">
    <w:abstractNumId w:val="12"/>
  </w:num>
  <w:num w:numId="3" w16cid:durableId="1091779390">
    <w:abstractNumId w:val="7"/>
  </w:num>
  <w:num w:numId="4" w16cid:durableId="157965785">
    <w:abstractNumId w:val="8"/>
  </w:num>
  <w:num w:numId="5" w16cid:durableId="149101134">
    <w:abstractNumId w:val="13"/>
  </w:num>
  <w:num w:numId="6" w16cid:durableId="183981346">
    <w:abstractNumId w:val="1"/>
  </w:num>
  <w:num w:numId="7" w16cid:durableId="2035768748">
    <w:abstractNumId w:val="17"/>
  </w:num>
  <w:num w:numId="8" w16cid:durableId="462429444">
    <w:abstractNumId w:val="21"/>
  </w:num>
  <w:num w:numId="9" w16cid:durableId="592126815">
    <w:abstractNumId w:val="16"/>
  </w:num>
  <w:num w:numId="10" w16cid:durableId="192159127">
    <w:abstractNumId w:val="3"/>
  </w:num>
  <w:num w:numId="11" w16cid:durableId="405566728">
    <w:abstractNumId w:val="2"/>
  </w:num>
  <w:num w:numId="12" w16cid:durableId="112554631">
    <w:abstractNumId w:val="0"/>
  </w:num>
  <w:num w:numId="13" w16cid:durableId="383916713">
    <w:abstractNumId w:val="5"/>
  </w:num>
  <w:num w:numId="14" w16cid:durableId="725303555">
    <w:abstractNumId w:val="6"/>
  </w:num>
  <w:num w:numId="15" w16cid:durableId="1719625006">
    <w:abstractNumId w:val="25"/>
  </w:num>
  <w:num w:numId="16" w16cid:durableId="416943557">
    <w:abstractNumId w:val="18"/>
  </w:num>
  <w:num w:numId="17" w16cid:durableId="1693992769">
    <w:abstractNumId w:val="24"/>
  </w:num>
  <w:num w:numId="18" w16cid:durableId="56634432">
    <w:abstractNumId w:val="19"/>
  </w:num>
  <w:num w:numId="19" w16cid:durableId="2033723499">
    <w:abstractNumId w:val="10"/>
  </w:num>
  <w:num w:numId="20" w16cid:durableId="2045251816">
    <w:abstractNumId w:val="23"/>
  </w:num>
  <w:num w:numId="21" w16cid:durableId="8273326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4882990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394695509">
    <w:abstractNumId w:val="14"/>
  </w:num>
  <w:num w:numId="24" w16cid:durableId="1004623326">
    <w:abstractNumId w:val="20"/>
  </w:num>
  <w:num w:numId="25" w16cid:durableId="599752690">
    <w:abstractNumId w:val="15"/>
  </w:num>
  <w:num w:numId="26" w16cid:durableId="72773067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18218873">
    <w:abstractNumId w:val="22"/>
  </w:num>
  <w:num w:numId="28" w16cid:durableId="1389256592">
    <w:abstractNumId w:val="11"/>
  </w:num>
  <w:num w:numId="29" w16cid:durableId="14244566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gutterAtTop/>
  <w:proofState w:spelling="clean" w:grammar="clean"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A64"/>
    <w:rsid w:val="00001DEB"/>
    <w:rsid w:val="00004A1B"/>
    <w:rsid w:val="0001377E"/>
    <w:rsid w:val="00015A23"/>
    <w:rsid w:val="00022379"/>
    <w:rsid w:val="000232E2"/>
    <w:rsid w:val="00053CEC"/>
    <w:rsid w:val="00063807"/>
    <w:rsid w:val="00066AB0"/>
    <w:rsid w:val="00066C16"/>
    <w:rsid w:val="00080C50"/>
    <w:rsid w:val="00084D3C"/>
    <w:rsid w:val="00090B41"/>
    <w:rsid w:val="00097684"/>
    <w:rsid w:val="000A46C2"/>
    <w:rsid w:val="000B0E6E"/>
    <w:rsid w:val="000B1246"/>
    <w:rsid w:val="000C3FD6"/>
    <w:rsid w:val="000D51FA"/>
    <w:rsid w:val="000F0A41"/>
    <w:rsid w:val="000F0F13"/>
    <w:rsid w:val="001104C5"/>
    <w:rsid w:val="00125C81"/>
    <w:rsid w:val="00135926"/>
    <w:rsid w:val="001407C0"/>
    <w:rsid w:val="00182901"/>
    <w:rsid w:val="00190281"/>
    <w:rsid w:val="0019403C"/>
    <w:rsid w:val="00196C7A"/>
    <w:rsid w:val="001A5771"/>
    <w:rsid w:val="001A5810"/>
    <w:rsid w:val="001C6A5D"/>
    <w:rsid w:val="001E1BD7"/>
    <w:rsid w:val="001F70F3"/>
    <w:rsid w:val="00203A16"/>
    <w:rsid w:val="002079CF"/>
    <w:rsid w:val="00207E96"/>
    <w:rsid w:val="0021095F"/>
    <w:rsid w:val="0024148D"/>
    <w:rsid w:val="00242C69"/>
    <w:rsid w:val="00250829"/>
    <w:rsid w:val="00250BF4"/>
    <w:rsid w:val="002619F9"/>
    <w:rsid w:val="00263400"/>
    <w:rsid w:val="00267306"/>
    <w:rsid w:val="00283ADA"/>
    <w:rsid w:val="0028548E"/>
    <w:rsid w:val="0028675A"/>
    <w:rsid w:val="002A0293"/>
    <w:rsid w:val="002A0FDC"/>
    <w:rsid w:val="002A5F84"/>
    <w:rsid w:val="002B60E5"/>
    <w:rsid w:val="002D6CE9"/>
    <w:rsid w:val="002D7455"/>
    <w:rsid w:val="002E288B"/>
    <w:rsid w:val="002F29E2"/>
    <w:rsid w:val="002F5FFB"/>
    <w:rsid w:val="002F6797"/>
    <w:rsid w:val="002F704B"/>
    <w:rsid w:val="002F7A64"/>
    <w:rsid w:val="002F7C33"/>
    <w:rsid w:val="00330E89"/>
    <w:rsid w:val="00356678"/>
    <w:rsid w:val="0036300C"/>
    <w:rsid w:val="0037293D"/>
    <w:rsid w:val="00374335"/>
    <w:rsid w:val="0038314C"/>
    <w:rsid w:val="00384BF4"/>
    <w:rsid w:val="003854F8"/>
    <w:rsid w:val="0038784D"/>
    <w:rsid w:val="0039080C"/>
    <w:rsid w:val="00394773"/>
    <w:rsid w:val="0039564B"/>
    <w:rsid w:val="00397C91"/>
    <w:rsid w:val="003A43B6"/>
    <w:rsid w:val="003B57A1"/>
    <w:rsid w:val="003D583F"/>
    <w:rsid w:val="003E07BC"/>
    <w:rsid w:val="003E5D20"/>
    <w:rsid w:val="004038CA"/>
    <w:rsid w:val="00421CDC"/>
    <w:rsid w:val="004231F8"/>
    <w:rsid w:val="00426C9C"/>
    <w:rsid w:val="00426E8D"/>
    <w:rsid w:val="00440381"/>
    <w:rsid w:val="00466380"/>
    <w:rsid w:val="00467D12"/>
    <w:rsid w:val="0049224D"/>
    <w:rsid w:val="004B6D72"/>
    <w:rsid w:val="004D0B03"/>
    <w:rsid w:val="004D467F"/>
    <w:rsid w:val="004F3EF3"/>
    <w:rsid w:val="00505586"/>
    <w:rsid w:val="0051626B"/>
    <w:rsid w:val="00517EF6"/>
    <w:rsid w:val="005203C5"/>
    <w:rsid w:val="00530373"/>
    <w:rsid w:val="00544F10"/>
    <w:rsid w:val="005458AC"/>
    <w:rsid w:val="005540C9"/>
    <w:rsid w:val="005642B4"/>
    <w:rsid w:val="00565081"/>
    <w:rsid w:val="00573BBE"/>
    <w:rsid w:val="00586F2A"/>
    <w:rsid w:val="005879CD"/>
    <w:rsid w:val="0059600A"/>
    <w:rsid w:val="005A5D88"/>
    <w:rsid w:val="005C08E1"/>
    <w:rsid w:val="005D2C3A"/>
    <w:rsid w:val="005E0E71"/>
    <w:rsid w:val="005E37C8"/>
    <w:rsid w:val="005F62B2"/>
    <w:rsid w:val="00622A86"/>
    <w:rsid w:val="006330B5"/>
    <w:rsid w:val="006366ED"/>
    <w:rsid w:val="006412E1"/>
    <w:rsid w:val="006535A2"/>
    <w:rsid w:val="00657309"/>
    <w:rsid w:val="00666F21"/>
    <w:rsid w:val="00682051"/>
    <w:rsid w:val="006850E6"/>
    <w:rsid w:val="006D0DE4"/>
    <w:rsid w:val="006D2273"/>
    <w:rsid w:val="006F1DD0"/>
    <w:rsid w:val="006F5267"/>
    <w:rsid w:val="00717EE7"/>
    <w:rsid w:val="00722A7B"/>
    <w:rsid w:val="00723CEE"/>
    <w:rsid w:val="00754446"/>
    <w:rsid w:val="00760839"/>
    <w:rsid w:val="00767FFB"/>
    <w:rsid w:val="007C5175"/>
    <w:rsid w:val="007C5F95"/>
    <w:rsid w:val="007C7885"/>
    <w:rsid w:val="007F2F77"/>
    <w:rsid w:val="00813A00"/>
    <w:rsid w:val="00822B8F"/>
    <w:rsid w:val="00822DFB"/>
    <w:rsid w:val="00830AD3"/>
    <w:rsid w:val="00840B5D"/>
    <w:rsid w:val="008423BC"/>
    <w:rsid w:val="00844393"/>
    <w:rsid w:val="008471DF"/>
    <w:rsid w:val="00847C33"/>
    <w:rsid w:val="008560B4"/>
    <w:rsid w:val="00860902"/>
    <w:rsid w:val="00870DBA"/>
    <w:rsid w:val="00876682"/>
    <w:rsid w:val="008778C1"/>
    <w:rsid w:val="00880ADD"/>
    <w:rsid w:val="00881F6B"/>
    <w:rsid w:val="00882CC1"/>
    <w:rsid w:val="0088572B"/>
    <w:rsid w:val="0089197E"/>
    <w:rsid w:val="008A6972"/>
    <w:rsid w:val="008B1674"/>
    <w:rsid w:val="008C172B"/>
    <w:rsid w:val="008C4C6F"/>
    <w:rsid w:val="008D3847"/>
    <w:rsid w:val="008E7025"/>
    <w:rsid w:val="008F0FFE"/>
    <w:rsid w:val="0090030B"/>
    <w:rsid w:val="00930003"/>
    <w:rsid w:val="009310A2"/>
    <w:rsid w:val="009347A2"/>
    <w:rsid w:val="00970A9B"/>
    <w:rsid w:val="0097755B"/>
    <w:rsid w:val="00977D0E"/>
    <w:rsid w:val="009A04F2"/>
    <w:rsid w:val="009A2F6C"/>
    <w:rsid w:val="009A7EC6"/>
    <w:rsid w:val="009B6460"/>
    <w:rsid w:val="009E0194"/>
    <w:rsid w:val="009E7A33"/>
    <w:rsid w:val="009E7BB9"/>
    <w:rsid w:val="009F34BE"/>
    <w:rsid w:val="00A015A5"/>
    <w:rsid w:val="00A1314E"/>
    <w:rsid w:val="00A133CB"/>
    <w:rsid w:val="00A14EB5"/>
    <w:rsid w:val="00A15929"/>
    <w:rsid w:val="00A3069A"/>
    <w:rsid w:val="00A33660"/>
    <w:rsid w:val="00A47E10"/>
    <w:rsid w:val="00A57257"/>
    <w:rsid w:val="00A6568D"/>
    <w:rsid w:val="00A65719"/>
    <w:rsid w:val="00A66A84"/>
    <w:rsid w:val="00A67FE7"/>
    <w:rsid w:val="00A76B46"/>
    <w:rsid w:val="00AA00CF"/>
    <w:rsid w:val="00AA2FE3"/>
    <w:rsid w:val="00AB1CAC"/>
    <w:rsid w:val="00AC0E09"/>
    <w:rsid w:val="00AD7394"/>
    <w:rsid w:val="00AE0461"/>
    <w:rsid w:val="00AE311A"/>
    <w:rsid w:val="00AF2A4A"/>
    <w:rsid w:val="00B03C87"/>
    <w:rsid w:val="00B12B0E"/>
    <w:rsid w:val="00B268A8"/>
    <w:rsid w:val="00B50593"/>
    <w:rsid w:val="00B60052"/>
    <w:rsid w:val="00B653B5"/>
    <w:rsid w:val="00B74AA8"/>
    <w:rsid w:val="00B80208"/>
    <w:rsid w:val="00B82F49"/>
    <w:rsid w:val="00B8516B"/>
    <w:rsid w:val="00B86929"/>
    <w:rsid w:val="00B92BA4"/>
    <w:rsid w:val="00BA0F9D"/>
    <w:rsid w:val="00BB3525"/>
    <w:rsid w:val="00BD3610"/>
    <w:rsid w:val="00BE139F"/>
    <w:rsid w:val="00C04786"/>
    <w:rsid w:val="00C1267A"/>
    <w:rsid w:val="00C211ED"/>
    <w:rsid w:val="00C21541"/>
    <w:rsid w:val="00C21D5E"/>
    <w:rsid w:val="00C55943"/>
    <w:rsid w:val="00C717C3"/>
    <w:rsid w:val="00C774A8"/>
    <w:rsid w:val="00C86CDB"/>
    <w:rsid w:val="00C92A36"/>
    <w:rsid w:val="00C95BA0"/>
    <w:rsid w:val="00CA0D08"/>
    <w:rsid w:val="00CA298C"/>
    <w:rsid w:val="00CB3955"/>
    <w:rsid w:val="00CB6E46"/>
    <w:rsid w:val="00CC033C"/>
    <w:rsid w:val="00CD40F7"/>
    <w:rsid w:val="00CE1030"/>
    <w:rsid w:val="00CE26A1"/>
    <w:rsid w:val="00CE4319"/>
    <w:rsid w:val="00CF4371"/>
    <w:rsid w:val="00CF6E68"/>
    <w:rsid w:val="00D0353D"/>
    <w:rsid w:val="00D070F1"/>
    <w:rsid w:val="00D144A8"/>
    <w:rsid w:val="00D20D2B"/>
    <w:rsid w:val="00D31F69"/>
    <w:rsid w:val="00D36853"/>
    <w:rsid w:val="00D402CC"/>
    <w:rsid w:val="00D4093A"/>
    <w:rsid w:val="00D45441"/>
    <w:rsid w:val="00D617EE"/>
    <w:rsid w:val="00D63CED"/>
    <w:rsid w:val="00D65152"/>
    <w:rsid w:val="00D76E8F"/>
    <w:rsid w:val="00D81ED4"/>
    <w:rsid w:val="00D850AA"/>
    <w:rsid w:val="00D96844"/>
    <w:rsid w:val="00DA1F8C"/>
    <w:rsid w:val="00DA3608"/>
    <w:rsid w:val="00DA6A70"/>
    <w:rsid w:val="00DB0C2E"/>
    <w:rsid w:val="00DB0F7D"/>
    <w:rsid w:val="00DB6F68"/>
    <w:rsid w:val="00DD2C05"/>
    <w:rsid w:val="00E041C7"/>
    <w:rsid w:val="00E11BBB"/>
    <w:rsid w:val="00E33DBD"/>
    <w:rsid w:val="00E4454C"/>
    <w:rsid w:val="00E5539C"/>
    <w:rsid w:val="00E65CBC"/>
    <w:rsid w:val="00E7161C"/>
    <w:rsid w:val="00E74E70"/>
    <w:rsid w:val="00E7712B"/>
    <w:rsid w:val="00E77489"/>
    <w:rsid w:val="00E77918"/>
    <w:rsid w:val="00E92563"/>
    <w:rsid w:val="00E94C13"/>
    <w:rsid w:val="00EB7B5E"/>
    <w:rsid w:val="00ED15CA"/>
    <w:rsid w:val="00ED3624"/>
    <w:rsid w:val="00EF7970"/>
    <w:rsid w:val="00F01B65"/>
    <w:rsid w:val="00F06BB2"/>
    <w:rsid w:val="00F073D5"/>
    <w:rsid w:val="00F5676D"/>
    <w:rsid w:val="00F615D6"/>
    <w:rsid w:val="00F63539"/>
    <w:rsid w:val="00F7184A"/>
    <w:rsid w:val="00F97B91"/>
    <w:rsid w:val="00FA373F"/>
    <w:rsid w:val="00FC3313"/>
    <w:rsid w:val="00FD450D"/>
    <w:rsid w:val="00FE2134"/>
    <w:rsid w:val="00FE59EE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7641BF"/>
  <w15:docId w15:val="{FFD64044-EB39-4791-B74D-C5BF43184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BB9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8471DF"/>
    <w:pPr>
      <w:spacing w:after="120" w:line="360" w:lineRule="auto"/>
      <w:ind w:firstLine="675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E7161C"/>
    <w:pPr>
      <w:numPr>
        <w:ilvl w:val="2"/>
        <w:numId w:val="1"/>
      </w:numPr>
      <w:spacing w:after="120"/>
      <w:jc w:val="both"/>
    </w:pPr>
    <w:rPr>
      <w:rFonts w:ascii="Times New Roman" w:hAnsi="Times New Roman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E7161C"/>
    <w:pPr>
      <w:numPr>
        <w:ilvl w:val="3"/>
        <w:numId w:val="1"/>
      </w:numPr>
      <w:spacing w:before="60"/>
      <w:jc w:val="both"/>
    </w:pPr>
    <w:rPr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8471DF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E041C7"/>
    <w:pPr>
      <w:numPr>
        <w:ilvl w:val="2"/>
      </w:numPr>
      <w:spacing w:after="120"/>
      <w:outlineLvl w:val="2"/>
    </w:pPr>
    <w:rPr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E041C7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E7161C"/>
    <w:rPr>
      <w:rFonts w:ascii="Arial" w:hAnsi="Arial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character" w:customStyle="1" w:styleId="fontstyle01">
    <w:name w:val="fontstyle01"/>
    <w:basedOn w:val="DefaultParagraphFont"/>
    <w:rsid w:val="00AF2A4A"/>
    <w:rPr>
      <w:rFonts w:ascii="CMBX12" w:hAnsi="CMBX12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F2A4A"/>
    <w:rPr>
      <w:rFonts w:ascii="CMTI12" w:hAnsi="CMTI12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AF2A4A"/>
    <w:rPr>
      <w:rFonts w:ascii="CMMI12" w:hAnsi="CMMI12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AF2A4A"/>
    <w:rPr>
      <w:rFonts w:ascii="CMSY10" w:hAnsi="CMSY10" w:hint="default"/>
      <w:b w:val="0"/>
      <w:bCs w:val="0"/>
      <w:i/>
      <w:iCs/>
      <w:color w:val="000000"/>
      <w:sz w:val="24"/>
      <w:szCs w:val="24"/>
    </w:rPr>
  </w:style>
  <w:style w:type="character" w:customStyle="1" w:styleId="fontstyle51">
    <w:name w:val="fontstyle51"/>
    <w:basedOn w:val="DefaultParagraphFont"/>
    <w:rsid w:val="00AF2A4A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5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97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risnik\Desktop\templejt_za_master_teze_02_0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2740C4-3DDE-45DE-974C-5DDE8D800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templejt_za_master_teze_02_09.dotx</Template>
  <TotalTime>393</TotalTime>
  <Pages>21</Pages>
  <Words>1392</Words>
  <Characters>7936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9310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Korisnik</dc:creator>
  <cp:lastModifiedBy>Филип Којић</cp:lastModifiedBy>
  <cp:revision>47</cp:revision>
  <cp:lastPrinted>2024-01-23T12:25:00Z</cp:lastPrinted>
  <dcterms:created xsi:type="dcterms:W3CDTF">2023-11-01T11:40:00Z</dcterms:created>
  <dcterms:modified xsi:type="dcterms:W3CDTF">2024-01-23T12:25:00Z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